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4618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7D5E06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5ADC4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3541E5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58FAB2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CFD3F7E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7F8607E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4D3EC4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3E3D39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83527C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371864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4CD3CC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8755E4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903BD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99B0E07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C17649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5920BDD">
      <w:pPr>
        <w:spacing w:after="6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BF46FA5">
      <w:pPr>
        <w:spacing w:before="0" w:after="0" w:line="935" w:lineRule="exact"/>
        <w:ind w:left="4707" w:right="1311" w:hanging="2983"/>
        <w:rPr>
          <w:rFonts w:hint="default" w:ascii="宋体" w:hAnsi="宋体" w:eastAsia="宋体" w:cs="宋体"/>
          <w:color w:val="00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72"/>
          <w:szCs w:val="72"/>
          <w:lang w:val="en-US" w:eastAsia="zh-CN"/>
        </w:rPr>
        <w:t>RV1126BP</w:t>
      </w:r>
    </w:p>
    <w:p w14:paraId="23872064">
      <w:pPr>
        <w:spacing w:before="0" w:after="0" w:line="935" w:lineRule="exact"/>
        <w:ind w:left="4707" w:right="1311" w:hanging="2983"/>
        <w:rPr>
          <w:rFonts w:ascii="Times New Roman" w:hAnsi="Times New Roman" w:cs="Times New Roman"/>
          <w:color w:val="010302"/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w:rPr>
          <w:rFonts w:ascii="宋体" w:hAnsi="宋体" w:cs="宋体"/>
          <w:color w:val="000000"/>
          <w:sz w:val="72"/>
          <w:szCs w:val="72"/>
        </w:rPr>
        <w:t>模组规格说明书V1.</w:t>
      </w:r>
      <w:r>
        <w:rPr>
          <w:rFonts w:hint="eastAsia" w:ascii="宋体" w:hAnsi="宋体" w:eastAsia="宋体" w:cs="宋体"/>
          <w:color w:val="000000"/>
          <w:sz w:val="72"/>
          <w:szCs w:val="72"/>
          <w:lang w:val="en-US" w:eastAsia="zh-CN"/>
        </w:rPr>
        <w:t>0</w:t>
      </w:r>
      <w:r>
        <w:rPr>
          <w:rFonts w:ascii="宋体" w:hAnsi="宋体" w:cs="宋体"/>
          <w:color w:val="000000"/>
          <w:sz w:val="72"/>
          <w:szCs w:val="72"/>
        </w:rPr>
        <w:t xml:space="preserve">  </w:t>
      </w:r>
    </w:p>
    <w:p w14:paraId="0516512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25BDD3B">
      <w:pPr>
        <w:spacing w:before="31" w:after="0" w:line="312" w:lineRule="exact"/>
        <w:ind w:right="1226"/>
        <w:jc w:val="both"/>
        <w:rPr>
          <w:rFonts w:ascii="Times New Roman" w:hAnsi="Times New Roman" w:cs="Times New Roman"/>
          <w:color w:val="010302"/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</w:p>
    <w:p w14:paraId="13B55C2E">
      <w:pPr>
        <w:spacing w:before="60" w:after="0" w:line="240" w:lineRule="exact"/>
        <w:ind w:right="0"/>
        <w:rPr>
          <w:rFonts w:ascii="Times New Roman" w:hAnsi="Times New Roman" w:cs="Times New Roman"/>
          <w:color w:val="010302"/>
        </w:rPr>
      </w:pPr>
      <w:r>
        <w:rPr>
          <w:rFonts w:ascii="宋体" w:hAnsi="宋体" w:cs="宋体"/>
          <w:color w:val="000000"/>
          <w:sz w:val="24"/>
          <w:szCs w:val="24"/>
        </w:rPr>
        <w:t xml:space="preserve">  </w:t>
      </w:r>
    </w:p>
    <w:p w14:paraId="150B1072">
      <w:pPr>
        <w:spacing w:before="60" w:after="0" w:line="240" w:lineRule="exact"/>
        <w:ind w:left="1280" w:right="0" w:firstLine="0"/>
        <w:rPr>
          <w:rFonts w:ascii="Times New Roman" w:hAnsi="Times New Roman" w:cs="Times New Roman"/>
          <w:color w:val="010302"/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w:rPr>
          <w:rFonts w:ascii="宋体" w:hAnsi="宋体" w:cs="宋体"/>
          <w:color w:val="000000"/>
          <w:sz w:val="24"/>
          <w:szCs w:val="24"/>
        </w:rPr>
        <w:t xml:space="preserve">  </w:t>
      </w:r>
    </w:p>
    <w:p w14:paraId="2617B5FD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39F544F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867C7E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F8159F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84CDCED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3509B1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7EFCC9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843CD8F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18A327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5FE87A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FDFF9D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9E95B87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1065552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2CC485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6330A2C">
      <w:pPr>
        <w:spacing w:after="256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8AB97CC">
      <w:pPr>
        <w:spacing w:before="0" w:after="0" w:line="266" w:lineRule="exact"/>
        <w:ind w:left="1280" w:right="0" w:firstLine="0"/>
        <w:rPr>
          <w:rFonts w:ascii="Times New Roman" w:hAnsi="Times New Roman" w:cs="Times New Roman"/>
          <w:color w:val="010302"/>
        </w:rPr>
      </w:pPr>
    </w:p>
    <w:p w14:paraId="55E9C4C3">
      <w:pPr>
        <w:spacing w:before="0" w:after="0" w:line="266" w:lineRule="exact"/>
        <w:ind w:left="1280" w:right="0" w:firstLine="0"/>
        <w:rPr>
          <w:rFonts w:ascii="Times New Roman" w:hAnsi="Times New Roman" w:cs="Times New Roman"/>
          <w:color w:val="010302"/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</w:p>
    <w:p w14:paraId="1A8A0749">
      <w:pPr>
        <w:pStyle w:val="14"/>
        <w:tabs>
          <w:tab w:val="right" w:leader="dot" w:pos="8316"/>
        </w:tabs>
      </w:pPr>
    </w:p>
    <w:p w14:paraId="12A4C9F4">
      <w:pPr>
        <w:pStyle w:val="2"/>
        <w:bidi w:val="0"/>
      </w:pPr>
    </w:p>
    <w:p w14:paraId="37810D27">
      <w:pPr>
        <w:pStyle w:val="2"/>
        <w:bidi w:val="0"/>
        <w:spacing w:before="0" w:beforeAutospacing="0" w:afterAutospacing="0" w:line="240" w:lineRule="auto"/>
      </w:pPr>
      <w:r>
        <w:t xml:space="preserve">读者对象 </w:t>
      </w:r>
    </w:p>
    <w:p w14:paraId="5AB4166A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本文档主要适用于以下人员：  </w:t>
      </w:r>
    </w:p>
    <w:p w14:paraId="6DEAD173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10302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业务人员</w:t>
      </w:r>
    </w:p>
    <w:p w14:paraId="0F8168E4">
      <w:pPr>
        <w:spacing w:before="0" w:after="0" w:line="240" w:lineRule="auto"/>
        <w:ind w:right="0" w:firstLine="720" w:firstLineChars="0"/>
        <w:rPr>
          <w:lang w:val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技术工程师</w:t>
      </w:r>
    </w:p>
    <w:p w14:paraId="2D4954D5">
      <w:pPr>
        <w:pStyle w:val="2"/>
        <w:bidi w:val="0"/>
        <w:spacing w:before="0" w:beforeAutospacing="0" w:afterAutospacing="0" w:line="240" w:lineRule="auto"/>
        <w:rPr>
          <w:rFonts w:ascii="Times New Roman" w:hAnsi="Times New Roman" w:cs="Times New Roman"/>
          <w:color w:val="010302"/>
        </w:rPr>
      </w:pPr>
      <w:r>
        <w:t xml:space="preserve">修订版本 </w:t>
      </w:r>
      <w:r>
        <w:rPr>
          <w:rFonts w:ascii="Calibri" w:hAnsi="Calibri" w:cs="Calibri"/>
          <w:b/>
          <w:bCs/>
          <w:color w:val="000000"/>
          <w:szCs w:val="44"/>
        </w:rPr>
        <w:t xml:space="preserve"> </w:t>
      </w:r>
    </w:p>
    <w:p w14:paraId="5196095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vertAnchor="text" w:horzAnchor="page" w:tblpX="1687" w:tblpY="-270"/>
        <w:tblOverlap w:val="never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0"/>
        <w:gridCol w:w="2842"/>
        <w:gridCol w:w="2842"/>
      </w:tblGrid>
      <w:tr w14:paraId="35BE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exact"/>
        </w:trPr>
        <w:tc>
          <w:tcPr>
            <w:tcW w:w="2830" w:type="dxa"/>
          </w:tcPr>
          <w:p w14:paraId="6D80C89B">
            <w:pPr>
              <w:spacing w:before="0" w:after="0" w:line="240" w:lineRule="auto"/>
              <w:ind w:left="833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-30480</wp:posOffset>
                      </wp:positionV>
                      <wp:extent cx="6350" cy="6350"/>
                      <wp:effectExtent l="0" t="0" r="0" b="0"/>
                      <wp:wrapNone/>
                      <wp:docPr id="101" name="Freeform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1" o:spid="_x0000_s1026" o:spt="100" style="position:absolute;left:0pt;margin-left:-0.45pt;margin-top:-2.4pt;height:0.5pt;width:0.5pt;mso-position-horizontal-relative:page;mso-position-vertical-relative:line;z-index:251685888;mso-width-relative:page;mso-height-relative:page;" fillcolor="#000000" filled="t" stroked="f" coordsize="6096,6096" o:gfxdata="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7sMVNMAAAAEAQAADwAAAAAAAAABACAAAAAiAAAAZHJzL2Rvd25yZXYueG1sUEsBAhQAFAAAAAgA&#10;h07iQHx4e14qAgAA+QQAAA4AAAAAAAAAAQAgAAAAIg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-30480</wp:posOffset>
                      </wp:positionV>
                      <wp:extent cx="6350" cy="6350"/>
                      <wp:effectExtent l="0" t="0" r="0" b="0"/>
                      <wp:wrapNone/>
                      <wp:docPr id="102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2" o:spid="_x0000_s1026" o:spt="100" style="position:absolute;left:0pt;margin-left:-0.45pt;margin-top:-2.4pt;height:0.5pt;width:0.5pt;mso-position-horizontal-relative:page;mso-position-vertical-relative:line;z-index:251685888;mso-width-relative:page;mso-height-relative:page;" fillcolor="#000000" filled="t" stroked="f" coordsize="6096,6096" o:gfxdata="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7sMVNMAAAAEAQAADwAAAAAAAAABACAAAAAiAAAAZHJzL2Rvd25yZXYueG1sUEsBAhQAFAAAAAgA&#10;h07iQJa/68gqAgAA+QQAAA4AAAAAAAAAAQAgAAAAIg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修订日期</w:t>
            </w:r>
          </w:p>
        </w:tc>
        <w:tc>
          <w:tcPr>
            <w:tcW w:w="2842" w:type="dxa"/>
          </w:tcPr>
          <w:p w14:paraId="4376EFE6">
            <w:pPr>
              <w:spacing w:before="0" w:after="0" w:line="240" w:lineRule="auto"/>
              <w:ind w:left="865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-30480</wp:posOffset>
                      </wp:positionV>
                      <wp:extent cx="6350" cy="6350"/>
                      <wp:effectExtent l="0" t="0" r="0" b="0"/>
                      <wp:wrapNone/>
                      <wp:docPr id="103" name="Freeform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3" o:spid="_x0000_s1026" o:spt="100" style="position:absolute;left:0pt;margin-left:0pt;margin-top:-2.4pt;height:0.5pt;width:0.5pt;mso-position-horizontal-relative:page;mso-position-vertical-relative:line;z-index:251685888;mso-width-relative:page;mso-height-relative:page;" fillcolor="#000000" filled="t" stroked="f" coordsize="6097,6096" o:gfxdata="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2HTL9MAAAAEAQAADwAAAAAAAAABACAAAAAiAAAAZHJzL2Rvd25yZXYueG1sUEsBAhQAFAAA&#10;AAgAh07iQOeAM1ItAgAA+QQAAA4AAAAAAAAAAQAgAAAAIgEAAGRycy9lMm9Eb2MueG1sUEsFBgAA&#10;AAAGAAYAWQEAAME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1804670</wp:posOffset>
                      </wp:positionH>
                      <wp:positionV relativeFrom="line">
                        <wp:posOffset>-30480</wp:posOffset>
                      </wp:positionV>
                      <wp:extent cx="6350" cy="6350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4" o:spid="_x0000_s1026" o:spt="100" style="position:absolute;left:0pt;margin-left:142.1pt;margin-top:-2.4pt;height:0.5pt;width:0.5pt;mso-position-horizontal-relative:page;mso-position-vertical-relative:line;z-index:251685888;mso-width-relative:page;mso-height-relative:page;" fillcolor="#000000" filled="t" stroked="f" coordsize="6095,6096" o:gfxdata="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/DbLYdYAAAAJAQAADwAAAAAAAAABACAAAAAiAAAAZHJzL2Rvd25yZXYueG1sUEsBAhQA&#10;FAAAAAgAh07iQDu2MtwtAgAA+QQAAA4AAAAAAAAAAQAgAAAAJQEAAGRycy9lMm9Eb2MueG1sUEsF&#10;BgAAAAAGAAYAWQEAAMQFAAAAAA=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修订版本</w:t>
            </w:r>
          </w:p>
        </w:tc>
        <w:tc>
          <w:tcPr>
            <w:tcW w:w="2842" w:type="dxa"/>
          </w:tcPr>
          <w:p w14:paraId="3D9170A1">
            <w:pPr>
              <w:spacing w:before="0" w:after="0" w:line="240" w:lineRule="auto"/>
              <w:ind w:left="865" w:right="797" w:firstLine="0"/>
              <w:jc w:val="right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修订说明  </w:t>
            </w:r>
          </w:p>
        </w:tc>
      </w:tr>
      <w:tr w14:paraId="560E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2830" w:type="dxa"/>
          </w:tcPr>
          <w:p w14:paraId="7D552580">
            <w:pPr>
              <w:spacing w:before="1" w:after="0" w:line="240" w:lineRule="auto"/>
              <w:ind w:left="713" w:right="-18" w:firstLine="0"/>
              <w:jc w:val="both"/>
              <w:rPr>
                <w:rFonts w:hint="default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5" o:spid="_x0000_s1026" o:spt="100" style="position:absolute;left:0pt;margin-left:-0.45pt;margin-top:-2.2pt;height:0.5pt;width:0.5pt;mso-position-horizontal-relative:page;mso-position-vertical-relative:line;z-index:251685888;mso-width-relative:page;mso-height-relative:page;" fillcolor="#000000" filled="t" stroked="f" coordsize="6096,6095" o:gfxdata="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uCUO0AAAAAQBAAAPAAAAAAAAAAEAIAAAACIAAABkcnMvZG93bnJldi54bWxQSwECFAAUAAAACACH&#10;TuJATrn0+ywCAAD5BAAADgAAAAAAAAABACAAAAAfAQAAZHJzL2Uyb0RvYy54bWxQSwUGAAAAAAYA&#10;BgBZAQAAvQ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2025/09/29</w:t>
            </w:r>
          </w:p>
        </w:tc>
        <w:tc>
          <w:tcPr>
            <w:tcW w:w="2842" w:type="dxa"/>
          </w:tcPr>
          <w:p w14:paraId="060BF94F">
            <w:pPr>
              <w:spacing w:before="1" w:after="0" w:line="240" w:lineRule="auto"/>
              <w:ind w:left="1105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106" name="Freefor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6" o:spid="_x0000_s1026" o:spt="100" style="position:absolute;left:0pt;margin-left:0pt;margin-top:-2.2pt;height:0.5pt;width:0.5pt;mso-position-horizontal-relative:page;mso-position-vertical-relative:line;z-index:251685888;mso-width-relative:page;mso-height-relative:page;" fillcolor="#000000" filled="t" stroked="f" coordsize="6097,6095" o:gfxdata="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SVSRXRAAAABAEAAA8AAAAAAAAAAQAgAAAAIgAAAGRycy9kb3ducmV2LnhtbFBLAQIUABQAAAAI&#10;AIdO4kBzA8yFLQIAAPkEAAAOAAAAAAAAAAEAIAAAACABAABkcnMvZTJvRG9jLnhtbFBLBQYAAAAA&#10;BgAGAFkBAAC/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page">
                        <wp:posOffset>1804670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107" name="Freeform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5">
                                    <a:moveTo>
                                      <a:pt x="0" y="6095"/>
                                    </a:moveTo>
                                    <a:lnTo>
                                      <a:pt x="6095" y="6095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07" o:spid="_x0000_s1026" o:spt="100" style="position:absolute;left:0pt;margin-left:142.1pt;margin-top:-2.2pt;height:0.5pt;width:0.5pt;mso-position-horizontal-relative:page;mso-position-vertical-relative:line;z-index:251685888;mso-width-relative:page;mso-height-relative:page;" fillcolor="#000000" filled="t" stroked="f" coordsize="6095,6095" o:gfxdata="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2dN+bWAAAACQEAAA8AAAAAAAAAAQAgAAAAIgAAAGRycy9kb3ducmV2LnhtbFBLAQIUABQA&#10;AAAIAIdO4kA6vJ39KwIAAPkEAAAOAAAAAAAAAAEAIAAAACUBAABkcnMvZTJvRG9jLnhtbFBLBQYA&#10;AAAABgAGAFkBAADCBQAAAAA=&#10;" path="m0,6095l6095,6095,6095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V1.0</w:t>
            </w:r>
          </w:p>
        </w:tc>
        <w:tc>
          <w:tcPr>
            <w:tcW w:w="2842" w:type="dxa"/>
          </w:tcPr>
          <w:p w14:paraId="2D388F37">
            <w:pPr>
              <w:spacing w:before="1" w:after="0" w:line="240" w:lineRule="auto"/>
              <w:ind w:left="505" w:right="437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第一个正式版本</w:t>
            </w:r>
          </w:p>
        </w:tc>
      </w:tr>
    </w:tbl>
    <w:p w14:paraId="4131DE61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7FFE6EA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34866B73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0BF6488D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4DF21365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5A0CDFC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B08C46E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B495A0F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E20D2F6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6E7C95A1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3B68CEF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7D7CAB50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59A66D5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3ECE3360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66A9E3D9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73C87408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3A4C109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F6F4903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B45B5E9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F264B37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732999A0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40961BF5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00BE1CE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C4E11E2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34EEAF32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61A08C01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1527D92F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F2F2E94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47864BBD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4D4F012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E47AAC9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4B70D70D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3120952D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081ADF54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51B833E9">
      <w:pPr>
        <w:spacing w:before="0" w:after="0" w:line="487" w:lineRule="exact"/>
        <w:ind w:right="0"/>
        <w:rPr>
          <w:rStyle w:val="13"/>
        </w:rPr>
      </w:pPr>
    </w:p>
    <w:p w14:paraId="14466E3E">
      <w:pPr>
        <w:spacing w:before="0" w:after="0" w:line="487" w:lineRule="exact"/>
        <w:ind w:right="0"/>
        <w:rPr>
          <w:rStyle w:val="13"/>
        </w:rPr>
      </w:pPr>
    </w:p>
    <w:p w14:paraId="7052F785">
      <w:pPr>
        <w:spacing w:before="0" w:after="0" w:line="487" w:lineRule="exact"/>
        <w:ind w:right="0"/>
        <w:rPr>
          <w:rStyle w:val="13"/>
        </w:rPr>
      </w:pPr>
    </w:p>
    <w:p w14:paraId="237EDFDE">
      <w:pPr>
        <w:spacing w:before="0" w:after="0" w:line="487" w:lineRule="exact"/>
        <w:ind w:right="0"/>
        <w:rPr>
          <w:rFonts w:ascii="Times New Roman" w:hAnsi="Times New Roman" w:cs="Times New Roman"/>
          <w:color w:val="010302"/>
        </w:rPr>
      </w:pPr>
      <w:r>
        <w:rPr>
          <w:rStyle w:val="13"/>
        </w:rPr>
        <w:t>概述</w:t>
      </w:r>
    </w:p>
    <w:p w14:paraId="3D2C59DF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RV1126B 不仅在性能方面大幅升级，更以3 TOPS 强劲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instrText xml:space="preserve"> HYPERLINK "https://www.eefocus.com/tag/%E7%AE%97%E5%8A%9B/" \t "https://www.eefocus.com/article/_blank" </w:instrTex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算力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、专用 AI-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instrText xml:space="preserve"> HYPERLINK "https://www.eefocus.com/tag/ISP/" \t "https://www.eefocus.com/article/_blank" </w:instrTex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ISP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 架构、动态拼接技术、硬件级安全机制等创新特性，为智慧安防、工业视觉、智慧车载、服务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instrText xml:space="preserve"> HYPERLINK "https://www.eefocus.com/tag/%E6%9C%BA%E5%99%A8%E4%BA%BA/" \t "https://www.eefocus.com/article/_blank" </w:instrTex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机器人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等 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instrText xml:space="preserve"> HYPERLINK "https://www.eefocus.com/tag/AIoT/" \t "https://www.eefocus.com/article/_blank" </w:instrTex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AIoT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 应用场景提供强大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算力。</w:t>
      </w:r>
    </w:p>
    <w:p w14:paraId="65C3C332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搭载四核 Cortex-A53 CPU架构，内置NPU算力高达3Tops，支持权重稀疏化、W4A16/W8A16 混合精度量化及Transformer优化技术，可流畅运行2B以内参数规模的大语言模型与多模态模型。</w:t>
      </w:r>
    </w:p>
    <w:p w14:paraId="6D45043E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集成专用AI-ISP硬件，运行AI-ISP时无需占用通用的3T NPU资源，较传统NPU方案更节省带宽与功耗。</w:t>
      </w:r>
    </w:p>
    <w:p w14:paraId="3D279620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集成智能编码引擎，支持 800万像素45FPS超高清编码，通过动态码率优化技术，较传统CBR模式节省50%码流，相同存储空间可提升一倍录制时长。</w:t>
      </w:r>
    </w:p>
    <w:p w14:paraId="76764522">
      <w:pPr>
        <w:spacing w:after="0" w:line="240" w:lineRule="auto"/>
        <w:ind w:left="0" w:right="0" w:firstLine="720" w:firstLine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内置国密级安全方案，支持 SM2/SM3/SM4加密算法，集成TrustZone安全隔离技术与keyladder 密钥管理系统，</w:t>
      </w:r>
    </w:p>
    <w:p w14:paraId="0B14B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232E"/>
          <w:spacing w:val="0"/>
          <w:sz w:val="21"/>
          <w:szCs w:val="21"/>
          <w:shd w:val="clear" w:fill="FFFFFF"/>
          <w:lang w:eastAsia="zh-CN"/>
        </w:rPr>
      </w:pPr>
    </w:p>
    <w:p w14:paraId="2D149876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62799D2C">
      <w:pPr>
        <w:spacing w:line="240" w:lineRule="auto"/>
        <w:ind w:firstLine="1160" w:firstLineChars="500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26946B23">
      <w:pPr>
        <w:spacing w:line="240" w:lineRule="auto"/>
        <w:rPr>
          <w:rFonts w:ascii="Calibri" w:hAnsi="Calibri" w:cs="Calibri"/>
          <w:color w:val="000000"/>
          <w:spacing w:val="-4"/>
          <w:sz w:val="24"/>
          <w:szCs w:val="24"/>
        </w:rPr>
      </w:pPr>
    </w:p>
    <w:p w14:paraId="7E6AA3DC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5D5B2029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0BF83F23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04A8B111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6F69578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39931FDC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50D33202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571378E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1D27AC8E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1B6E180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166D6DC4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27A8BC1A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3F14D574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7D1B14B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015417A1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A766F5C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DB4DD4A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7D78CF3B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4D81CAE8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6357CD01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472F554F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3ED43CDB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6E47E532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4D8D70E2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4B350C12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5936CA06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36C7631E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06AF6ACC">
      <w:pPr>
        <w:spacing w:line="240" w:lineRule="auto"/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</w:pPr>
    </w:p>
    <w:p w14:paraId="1C66048E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/>
          <w:spacing w:val="-4"/>
          <w:sz w:val="24"/>
          <w:szCs w:val="24"/>
        </w:rPr>
        <w:t>R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V112</w:t>
      </w:r>
      <w:r>
        <w:rPr>
          <w:rFonts w:hint="eastAsia" w:asciiTheme="minorEastAsia" w:hAnsiTheme="minorEastAsia" w:eastAsiaTheme="minorEastAsia" w:cstheme="minorEastAsia"/>
          <w:color w:val="000000"/>
          <w:spacing w:val="3"/>
          <w:sz w:val="24"/>
          <w:szCs w:val="24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  <w:spacing w:val="3"/>
          <w:sz w:val="24"/>
          <w:szCs w:val="24"/>
          <w:lang w:val="en-US" w:eastAsia="zh-CN"/>
        </w:rPr>
        <w:t>BP</w:t>
      </w:r>
      <w:r>
        <w:rPr>
          <w:rFonts w:hint="eastAsia" w:asciiTheme="minorEastAsia" w:hAnsiTheme="minorEastAsia" w:eastAsiaTheme="minorEastAsia" w:cstheme="minorEastAsia"/>
          <w:color w:val="000000"/>
          <w:spacing w:val="3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芯片架</w:t>
      </w:r>
      <w:r>
        <w:rPr>
          <w:rFonts w:hint="eastAsia" w:asciiTheme="minorEastAsia" w:hAnsiTheme="minorEastAsia" w:eastAsiaTheme="minorEastAsia" w:cstheme="minorEastAsia"/>
          <w:color w:val="000000"/>
          <w:spacing w:val="-3"/>
          <w:sz w:val="24"/>
          <w:szCs w:val="24"/>
        </w:rPr>
        <w:t>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14:paraId="75166BA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FFB4576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4609465"/>
            <wp:effectExtent l="0" t="0" r="444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77B9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8A927C6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7F27F5F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35A3E22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5E832BE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6571211">
      <w:pPr>
        <w:pStyle w:val="2"/>
        <w:bidi w:val="0"/>
        <w:spacing w:before="0" w:beforeAutospacing="0" w:afterAutospacing="0" w:line="240" w:lineRule="auto"/>
      </w:pPr>
    </w:p>
    <w:p w14:paraId="5E712A94">
      <w:pPr>
        <w:pStyle w:val="2"/>
        <w:bidi w:val="0"/>
        <w:spacing w:before="0" w:beforeAutospacing="0" w:afterAutospacing="0" w:line="240" w:lineRule="auto"/>
      </w:pPr>
    </w:p>
    <w:p w14:paraId="2BBC36CF">
      <w:pPr>
        <w:pStyle w:val="2"/>
        <w:bidi w:val="0"/>
        <w:spacing w:before="0" w:beforeAutospacing="0" w:afterAutospacing="0" w:line="240" w:lineRule="auto"/>
      </w:pPr>
    </w:p>
    <w:p w14:paraId="4F3EC65E">
      <w:pPr>
        <w:pStyle w:val="2"/>
        <w:bidi w:val="0"/>
        <w:spacing w:before="0" w:beforeAutospacing="0" w:afterAutospacing="0" w:line="240" w:lineRule="auto"/>
      </w:pPr>
    </w:p>
    <w:p w14:paraId="171CEDCA">
      <w:pPr>
        <w:pStyle w:val="2"/>
        <w:bidi w:val="0"/>
        <w:spacing w:before="0" w:beforeAutospacing="0" w:afterAutospacing="0" w:line="240" w:lineRule="auto"/>
      </w:pPr>
    </w:p>
    <w:p w14:paraId="03C25BF9">
      <w:pPr>
        <w:pStyle w:val="2"/>
        <w:bidi w:val="0"/>
        <w:spacing w:before="0" w:beforeAutospacing="0" w:afterAutospacing="0" w:line="240" w:lineRule="auto"/>
      </w:pPr>
    </w:p>
    <w:p w14:paraId="0AC18025">
      <w:pPr>
        <w:pStyle w:val="2"/>
        <w:bidi w:val="0"/>
        <w:spacing w:before="0" w:beforeAutospacing="0" w:afterAutospacing="0" w:line="240" w:lineRule="auto"/>
      </w:pPr>
    </w:p>
    <w:p w14:paraId="05E25841">
      <w:pPr>
        <w:pStyle w:val="2"/>
        <w:bidi w:val="0"/>
        <w:spacing w:before="0" w:beforeAutospacing="0" w:afterAutospacing="0" w:line="240" w:lineRule="auto"/>
      </w:pPr>
    </w:p>
    <w:p w14:paraId="06CFBF14">
      <w:pPr>
        <w:pStyle w:val="2"/>
        <w:bidi w:val="0"/>
        <w:spacing w:before="0" w:beforeAutospacing="0" w:afterAutospacing="0" w:line="240" w:lineRule="auto"/>
      </w:pPr>
    </w:p>
    <w:p w14:paraId="452615F0">
      <w:pPr>
        <w:pStyle w:val="2"/>
        <w:bidi w:val="0"/>
        <w:spacing w:before="0" w:beforeAutospacing="0" w:afterAutospacing="0" w:line="240" w:lineRule="auto"/>
      </w:pPr>
      <w:r>
        <w:t xml:space="preserve">接口管脚说明 </w:t>
      </w:r>
    </w:p>
    <w:p w14:paraId="36F2D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0"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模组接口丰富</w:t>
      </w:r>
      <w:r>
        <w:rPr>
          <w:rFonts w:hint="eastAsia" w:asciiTheme="minorEastAsia" w:hAnsiTheme="minorEastAsia" w:eastAsiaTheme="minorEastAsia" w:cstheme="minorEastAsia"/>
          <w:color w:val="000000"/>
          <w:spacing w:val="-17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满足绝大部分场景需求</w:t>
      </w:r>
      <w:r>
        <w:rPr>
          <w:rFonts w:hint="eastAsia" w:asciiTheme="minorEastAsia" w:hAnsiTheme="minorEastAsia" w:eastAsiaTheme="minorEastAsia" w:cstheme="minorEastAsia"/>
          <w:color w:val="000000"/>
          <w:spacing w:val="-17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下面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介绍</w:t>
      </w:r>
      <w:r>
        <w:rPr>
          <w:rFonts w:hint="eastAsia" w:asciiTheme="minorEastAsia" w:hAnsiTheme="minorEastAsia" w:eastAsiaTheme="minorEastAsia" w:cstheme="minorEastAsia"/>
          <w:color w:val="000000"/>
          <w:spacing w:val="-11"/>
          <w:sz w:val="21"/>
          <w:szCs w:val="21"/>
        </w:rPr>
        <w:t>模组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接口，各个接口编号如下两图所示，其中红</w:t>
      </w:r>
      <w:r>
        <w:rPr>
          <w:rFonts w:hint="eastAsia" w:asciiTheme="minorEastAsia" w:hAnsiTheme="minorEastAsia" w:eastAsiaTheme="minorEastAsia" w:cstheme="minorEastAsia"/>
          <w:color w:val="000000"/>
          <w:spacing w:val="61"/>
          <w:sz w:val="21"/>
          <w:szCs w:val="21"/>
        </w:rPr>
        <w:t>色</w:t>
      </w:r>
      <w:r>
        <w:rPr>
          <w:rFonts w:hint="eastAsia" w:asciiTheme="minorEastAsia" w:hAnsiTheme="minorEastAsia" w:eastAsiaTheme="minorEastAsia" w:cstheme="minorEastAsia"/>
          <w:color w:val="000000"/>
          <w:spacing w:val="3"/>
          <w:sz w:val="21"/>
          <w:szCs w:val="21"/>
        </w:rPr>
        <w:t xml:space="preserve">1 </w:t>
      </w:r>
      <w:r>
        <w:rPr>
          <w:rFonts w:hint="eastAsia" w:asciiTheme="minorEastAsia" w:hAnsiTheme="minorEastAsia" w:eastAsiaTheme="minorEastAsia" w:cstheme="minorEastAsia"/>
          <w:color w:val="000000"/>
          <w:spacing w:val="3"/>
          <w:sz w:val="21"/>
          <w:szCs w:val="21"/>
          <w:lang w:val="en-US" w:eastAsia="zh-CN"/>
        </w:rPr>
        <w:t>标注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表示该接口的第一脚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eastAsia="zh-CN"/>
        </w:rPr>
        <w:t>。</w:t>
      </w:r>
    </w:p>
    <w:p w14:paraId="0DB615FF">
      <w:pPr>
        <w:spacing w:line="240" w:lineRule="auto"/>
        <w:rPr>
          <w:rFonts w:hint="eastAsia" w:ascii="Times New Roman" w:hAnsi="Times New Roman" w:eastAsia="宋体"/>
          <w:color w:val="000000" w:themeColor="text1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6850" cy="4523740"/>
            <wp:effectExtent l="0" t="0" r="0" b="10160"/>
            <wp:docPr id="11" name="图片 11" descr="微信图片_20240605115509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40605115509 - 副本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38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A8F5DC8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8EB44A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2312D6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93B146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525B80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DFF0CB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C3E25E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4F74FCD">
      <w:pPr>
        <w:spacing w:line="240" w:lineRule="auto"/>
        <w:ind w:left="660" w:leftChars="300" w:right="772" w:rightChars="351" w:firstLine="0" w:firstLineChars="0"/>
        <w:rPr>
          <w:rFonts w:hint="eastAsia" w:ascii="Times New Roman" w:hAnsi="Times New Roman" w:eastAsia="宋体"/>
          <w:color w:val="000000" w:themeColor="text1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6850" cy="4904105"/>
            <wp:effectExtent l="0" t="0" r="0" b="10795"/>
            <wp:docPr id="12" name="图片 12" descr="微信图片_20240605115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406051155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882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28E64C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07FD73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ABBD34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421236D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3767CA7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B70461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00107D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310E79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9BFE71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0943200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4874D6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3F5701E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28D0E1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559560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E1212D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C90164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34739C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C3D404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40983A1">
      <w:pPr>
        <w:spacing w:before="0" w:after="0" w:line="240" w:lineRule="auto"/>
        <w:ind w:right="0"/>
        <w:rPr>
          <w:rFonts w:ascii="Times New Roman" w:hAnsi="Times New Roman" w:cs="Times New Roman"/>
          <w:color w:val="010302"/>
        </w:rPr>
      </w:pPr>
    </w:p>
    <w:tbl>
      <w:tblPr>
        <w:tblStyle w:val="6"/>
        <w:tblpPr w:vertAnchor="page" w:horzAnchor="page" w:tblpX="1677" w:tblpY="7633"/>
        <w:tblOverlap w:val="never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1934"/>
        <w:gridCol w:w="2654"/>
        <w:gridCol w:w="2001"/>
      </w:tblGrid>
      <w:tr w14:paraId="2E35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934" w:type="dxa"/>
          </w:tcPr>
          <w:p w14:paraId="06FD6435">
            <w:pPr>
              <w:spacing w:before="36" w:after="321" w:line="240" w:lineRule="auto"/>
              <w:ind w:left="851" w:right="-18" w:firstLine="0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-6350</wp:posOffset>
                      </wp:positionV>
                      <wp:extent cx="6350" cy="6350"/>
                      <wp:effectExtent l="0" t="0" r="0" b="0"/>
                      <wp:wrapNone/>
                      <wp:docPr id="235" name="Freeform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35" o:spid="_x0000_s1026" o:spt="100" style="position:absolute;left:0pt;margin-left:0pt;margin-top:-0.5pt;height:0.5pt;width:0.5pt;mso-position-horizontal-relative:page;mso-position-vertical-relative:line;z-index:251686912;mso-width-relative:page;mso-height-relative:page;" fillcolor="#000000" filled="t" stroked="f" coordsize="6096,6096" o:gfxdata="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ANrp0AAAAAIBAAAPAAAAAAAAAAEAIAAAACIAAABkcnMvZG93bnJldi54bWxQSwECFAAUAAAACACH&#10;TuJA4TUTrSwCAAD5BAAADgAAAAAAAAABACAAAAAf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-6350</wp:posOffset>
                      </wp:positionV>
                      <wp:extent cx="6350" cy="6350"/>
                      <wp:effectExtent l="0" t="0" r="0" b="0"/>
                      <wp:wrapNone/>
                      <wp:docPr id="236" name="Freeform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36" o:spid="_x0000_s1026" o:spt="100" style="position:absolute;left:0pt;margin-left:0pt;margin-top:-0.5pt;height:0.5pt;width:0.5pt;mso-position-horizontal-relative:page;mso-position-vertical-relative:line;z-index:251686912;mso-width-relative:page;mso-height-relative:page;" fillcolor="#000000" filled="t" stroked="f" coordsize="6096,6096" o:gfxdata="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wA&#10;2unQAAAAAgEAAA8AAAAAAAAAAQAgAAAAIgAAAGRycy9kb3ducmV2LnhtbFBLAQIUABQAAAAIAIdO&#10;4kAL8oM7KwIAAPkEAAAOAAAAAAAAAAEAIAAAAB8BAABkcnMvZTJvRG9jLnhtbFBLBQYAAAAABgAG&#10;AFkBAAC8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page">
                        <wp:posOffset>1228090</wp:posOffset>
                      </wp:positionH>
                      <wp:positionV relativeFrom="line">
                        <wp:posOffset>-6350</wp:posOffset>
                      </wp:positionV>
                      <wp:extent cx="6350" cy="6350"/>
                      <wp:effectExtent l="0" t="0" r="0" b="0"/>
                      <wp:wrapNone/>
                      <wp:docPr id="237" name="Freeform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37" o:spid="_x0000_s1026" o:spt="100" style="position:absolute;left:0pt;margin-left:96.7pt;margin-top:-0.5pt;height:0.5pt;width:0.5pt;mso-position-horizontal-relative:page;mso-position-vertical-relative:line;z-index:251686912;mso-width-relative:page;mso-height-relative:page;" fillcolor="#000000" filled="t" stroked="f" coordsize="6096,6096" o:gfxdata="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yshVdQAAAAHAQAADwAAAAAAAAABACAAAAAiAAAAZHJzL2Rvd25yZXYueG1sUEsBAhQAFAAA&#10;AAgAh07iQK2w80ksAgAA+QQAAA4AAAAAAAAAAQAgAAAAIw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J6  </w:t>
            </w:r>
          </w:p>
        </w:tc>
        <w:tc>
          <w:tcPr>
            <w:tcW w:w="6589" w:type="dxa"/>
            <w:gridSpan w:val="3"/>
          </w:tcPr>
          <w:p w14:paraId="201BFAB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40PIN 双 MIPI/LVDS 输入接口(见附表 2)</w:t>
            </w:r>
          </w:p>
          <w:p w14:paraId="0A49B053">
            <w:pPr>
              <w:spacing w:before="36" w:after="321" w:line="240" w:lineRule="auto"/>
              <w:ind w:left="113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</w:tr>
      <w:tr w14:paraId="32FD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934" w:type="dxa"/>
            <w:vMerge w:val="restart"/>
          </w:tcPr>
          <w:p w14:paraId="27501A02">
            <w:pPr>
              <w:spacing w:before="36" w:after="321" w:line="240" w:lineRule="auto"/>
              <w:ind w:left="851" w:right="-18" w:firstLine="0"/>
              <w:rPr>
                <w:rFonts w:hint="eastAsia" w:eastAsia="宋体"/>
                <w:lang w:val="en-US" w:eastAsia="zh-CN"/>
              </w:rPr>
            </w:pPr>
          </w:p>
          <w:p w14:paraId="0E37600B">
            <w:pPr>
              <w:spacing w:before="36" w:after="321" w:line="240" w:lineRule="auto"/>
              <w:ind w:left="851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J7</w:t>
            </w:r>
          </w:p>
        </w:tc>
        <w:tc>
          <w:tcPr>
            <w:tcW w:w="1934" w:type="dxa"/>
          </w:tcPr>
          <w:p w14:paraId="7CA81F2B">
            <w:pPr>
              <w:spacing w:before="36" w:after="321" w:line="240" w:lineRule="auto"/>
              <w:ind w:left="113" w:right="-18" w:firstLine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654" w:type="dxa"/>
          </w:tcPr>
          <w:p w14:paraId="494A7890">
            <w:pPr>
              <w:spacing w:before="36" w:after="321" w:line="240" w:lineRule="auto"/>
              <w:ind w:left="113" w:right="-18" w:firstLine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MICP1</w:t>
            </w:r>
          </w:p>
        </w:tc>
        <w:tc>
          <w:tcPr>
            <w:tcW w:w="2001" w:type="dxa"/>
            <w:vMerge w:val="restart"/>
          </w:tcPr>
          <w:p w14:paraId="28F5DBAA">
            <w:pPr>
              <w:spacing w:before="36" w:after="321" w:line="240" w:lineRule="auto"/>
              <w:ind w:left="113" w:right="-18" w:firstLine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</w:p>
          <w:p w14:paraId="5FDFFB6C">
            <w:pPr>
              <w:spacing w:before="36" w:after="321" w:line="240" w:lineRule="auto"/>
              <w:ind w:left="113" w:right="-18" w:firstLine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AUDIO接口</w:t>
            </w:r>
          </w:p>
        </w:tc>
      </w:tr>
      <w:tr w14:paraId="4DFC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934" w:type="dxa"/>
            <w:vMerge w:val="continue"/>
          </w:tcPr>
          <w:p w14:paraId="34B02F97">
            <w:pPr>
              <w:spacing w:before="36" w:after="321" w:line="240" w:lineRule="auto"/>
              <w:ind w:left="851" w:right="-18" w:firstLine="0"/>
            </w:pPr>
          </w:p>
        </w:tc>
        <w:tc>
          <w:tcPr>
            <w:tcW w:w="1934" w:type="dxa"/>
          </w:tcPr>
          <w:p w14:paraId="23B8C2E9">
            <w:pPr>
              <w:spacing w:before="36" w:after="321" w:line="240" w:lineRule="auto"/>
              <w:ind w:left="113" w:right="-18" w:firstLine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654" w:type="dxa"/>
          </w:tcPr>
          <w:p w14:paraId="11DBF5B9">
            <w:pPr>
              <w:spacing w:before="36" w:after="321" w:line="240" w:lineRule="auto"/>
              <w:ind w:left="113" w:right="-18" w:firstLine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MICN1</w:t>
            </w:r>
          </w:p>
        </w:tc>
        <w:tc>
          <w:tcPr>
            <w:tcW w:w="2001" w:type="dxa"/>
            <w:vMerge w:val="continue"/>
          </w:tcPr>
          <w:p w14:paraId="546D9C6D">
            <w:pPr>
              <w:spacing w:before="36" w:after="321" w:line="240" w:lineRule="auto"/>
              <w:ind w:left="113" w:right="-18" w:firstLine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457A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934" w:type="dxa"/>
            <w:vMerge w:val="continue"/>
          </w:tcPr>
          <w:p w14:paraId="514B0ACF">
            <w:pPr>
              <w:spacing w:before="36" w:after="321" w:line="240" w:lineRule="auto"/>
              <w:ind w:left="851" w:right="-18" w:firstLine="0"/>
            </w:pPr>
          </w:p>
        </w:tc>
        <w:tc>
          <w:tcPr>
            <w:tcW w:w="1934" w:type="dxa"/>
          </w:tcPr>
          <w:p w14:paraId="14DC3659">
            <w:pPr>
              <w:spacing w:before="36" w:after="321" w:line="240" w:lineRule="auto"/>
              <w:ind w:left="113" w:right="-18" w:firstLine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654" w:type="dxa"/>
          </w:tcPr>
          <w:p w14:paraId="3F3553D3">
            <w:pPr>
              <w:spacing w:before="36" w:after="321" w:line="240" w:lineRule="auto"/>
              <w:ind w:left="113" w:right="-18" w:firstLine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OUTN1</w:t>
            </w:r>
          </w:p>
        </w:tc>
        <w:tc>
          <w:tcPr>
            <w:tcW w:w="2001" w:type="dxa"/>
            <w:vMerge w:val="continue"/>
          </w:tcPr>
          <w:p w14:paraId="224FA51D">
            <w:pPr>
              <w:spacing w:before="36" w:after="321" w:line="240" w:lineRule="auto"/>
              <w:ind w:left="113" w:right="-18" w:firstLine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18E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934" w:type="dxa"/>
            <w:vMerge w:val="continue"/>
          </w:tcPr>
          <w:p w14:paraId="1814AAB7">
            <w:pPr>
              <w:spacing w:before="36" w:after="321" w:line="240" w:lineRule="auto"/>
              <w:ind w:left="851" w:right="-18" w:firstLine="0"/>
            </w:pPr>
          </w:p>
        </w:tc>
        <w:tc>
          <w:tcPr>
            <w:tcW w:w="1934" w:type="dxa"/>
          </w:tcPr>
          <w:p w14:paraId="3673BEE5">
            <w:pPr>
              <w:spacing w:before="36" w:after="321" w:line="240" w:lineRule="auto"/>
              <w:ind w:left="113" w:right="-18" w:firstLine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654" w:type="dxa"/>
          </w:tcPr>
          <w:p w14:paraId="11AE6A42">
            <w:pPr>
              <w:spacing w:before="36" w:after="321" w:line="240" w:lineRule="auto"/>
              <w:ind w:left="113" w:right="-18" w:firstLine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OUTP1</w:t>
            </w:r>
          </w:p>
        </w:tc>
        <w:tc>
          <w:tcPr>
            <w:tcW w:w="2001" w:type="dxa"/>
            <w:vMerge w:val="continue"/>
          </w:tcPr>
          <w:p w14:paraId="0296126A">
            <w:pPr>
              <w:spacing w:before="36" w:after="321" w:line="240" w:lineRule="auto"/>
              <w:ind w:left="113" w:right="-18" w:firstLine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14:paraId="7DE8D04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vertAnchor="text" w:horzAnchor="page" w:tblpX="1687" w:tblpY="-270"/>
        <w:tblOverlap w:val="never"/>
        <w:tblW w:w="85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4"/>
        <w:gridCol w:w="1934"/>
        <w:gridCol w:w="2681"/>
        <w:gridCol w:w="1973"/>
      </w:tblGrid>
      <w:tr w14:paraId="3748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exact"/>
        </w:trPr>
        <w:tc>
          <w:tcPr>
            <w:tcW w:w="1924" w:type="dxa"/>
          </w:tcPr>
          <w:p w14:paraId="4B286AC1">
            <w:pPr>
              <w:spacing w:before="0" w:after="0" w:line="240" w:lineRule="auto"/>
              <w:ind w:left="382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45" name="Freeform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45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nn64tIAAAAEAQAADwAAAAAAAAABACAAAAAiAAAAZHJzL2Rvd25yZXYueG1sUEsBAhQAFAAAAAgA&#10;h07iQNmu1rM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46" name="Freeform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46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nn64tIAAAAEAQAADwAAAAAAAAABACAAAAAiAAAAZHJzL2Rvd25yZXYueG1sUEsBAhQAFAAAAAgA&#10;h07iQDNpRiU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47" name="Freeform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47" o:spid="_x0000_s1026" o:spt="100" style="position:absolute;left:0pt;margin-left:96.2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P1KL1wAAAAkBAAAPAAAAAAAAAAEAIAAAACIAAABkcnMvZG93bnJldi54bWxQSwECFAAU&#10;AAAACACHTuJAlSs2VysCAAD5BAAADgAAAAAAAAABACAAAAAm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接口编号</w:t>
            </w:r>
          </w:p>
        </w:tc>
        <w:tc>
          <w:tcPr>
            <w:tcW w:w="1934" w:type="dxa"/>
          </w:tcPr>
          <w:p w14:paraId="5BF6487A">
            <w:pPr>
              <w:spacing w:before="0" w:after="0" w:line="240" w:lineRule="auto"/>
              <w:ind w:left="532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管脚号</w:t>
            </w:r>
          </w:p>
        </w:tc>
        <w:tc>
          <w:tcPr>
            <w:tcW w:w="2681" w:type="dxa"/>
          </w:tcPr>
          <w:p w14:paraId="4E73BD12">
            <w:pPr>
              <w:spacing w:before="0" w:after="0" w:line="240" w:lineRule="auto"/>
              <w:ind w:left="785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48" name="Freeform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48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o8gUdIAAAAEAQAADwAAAAAAAAABACAAAAAiAAAAZHJzL2Rvd25yZXYueG1sUEsBAhQAFAAAAAgA&#10;h07iQBT5dvY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功能说明</w:t>
            </w:r>
          </w:p>
        </w:tc>
        <w:tc>
          <w:tcPr>
            <w:tcW w:w="1973" w:type="dxa"/>
          </w:tcPr>
          <w:p w14:paraId="4F359CCE">
            <w:pPr>
              <w:spacing w:before="0" w:after="0" w:line="240" w:lineRule="auto"/>
              <w:ind w:left="672" w:right="669" w:firstLine="0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49" name="Freeform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49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xFeWtIAAAAEAQAADwAAAAAAAAABACAAAAAiAAAAZHJzL2Rvd25yZXYueG1sUEsBAhQAFAAA&#10;AAgAh07iQIo7j2YuAgAA+QQAAA4AAAAAAAAAAQAgAAAAIQEAAGRycy9lMm9Eb2MueG1sUEsFBgAA&#10;AAAGAAYAWQEAAMEFAAAAAA=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备注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14:paraId="1D57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restart"/>
          </w:tcPr>
          <w:p w14:paraId="1C937A34">
            <w:pPr>
              <w:spacing w:before="691" w:after="358" w:line="240" w:lineRule="auto"/>
              <w:ind w:left="841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J1</w:t>
            </w:r>
          </w:p>
        </w:tc>
        <w:tc>
          <w:tcPr>
            <w:tcW w:w="1934" w:type="dxa"/>
          </w:tcPr>
          <w:p w14:paraId="67B2BDB6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681" w:type="dxa"/>
          </w:tcPr>
          <w:p w14:paraId="3D874A89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TX+</w:t>
            </w:r>
          </w:p>
        </w:tc>
        <w:tc>
          <w:tcPr>
            <w:tcW w:w="1973" w:type="dxa"/>
            <w:vMerge w:val="restart"/>
          </w:tcPr>
          <w:p w14:paraId="7F5F7F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02C28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9277C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Ethernet接口</w:t>
            </w:r>
          </w:p>
          <w:p w14:paraId="36914A72">
            <w:pPr>
              <w:spacing w:before="670" w:after="353" w:line="240" w:lineRule="auto"/>
              <w:ind w:left="492" w:right="-18" w:firstLine="0"/>
              <w:jc w:val="left"/>
            </w:pPr>
          </w:p>
        </w:tc>
      </w:tr>
      <w:tr w14:paraId="43015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continue"/>
          </w:tcPr>
          <w:p w14:paraId="3FCDAFF0">
            <w:pPr>
              <w:spacing w:before="691" w:after="358" w:line="240" w:lineRule="auto"/>
              <w:ind w:left="841" w:right="-18" w:firstLine="0"/>
            </w:pPr>
          </w:p>
        </w:tc>
        <w:tc>
          <w:tcPr>
            <w:tcW w:w="1934" w:type="dxa"/>
          </w:tcPr>
          <w:p w14:paraId="1DC81C3D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681" w:type="dxa"/>
          </w:tcPr>
          <w:p w14:paraId="67D2D4ED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TX-</w:t>
            </w:r>
          </w:p>
        </w:tc>
        <w:tc>
          <w:tcPr>
            <w:tcW w:w="1973" w:type="dxa"/>
            <w:vMerge w:val="continue"/>
          </w:tcPr>
          <w:p w14:paraId="005276EE">
            <w:pPr>
              <w:spacing w:before="670" w:after="353" w:line="240" w:lineRule="auto"/>
              <w:ind w:left="492" w:right="-18" w:firstLine="0"/>
            </w:pPr>
          </w:p>
        </w:tc>
      </w:tr>
      <w:tr w14:paraId="0E66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continue"/>
          </w:tcPr>
          <w:p w14:paraId="7369B64B">
            <w:pPr>
              <w:spacing w:before="691" w:after="358" w:line="240" w:lineRule="auto"/>
              <w:ind w:left="841" w:right="-18" w:firstLine="0"/>
            </w:pPr>
          </w:p>
        </w:tc>
        <w:tc>
          <w:tcPr>
            <w:tcW w:w="1934" w:type="dxa"/>
          </w:tcPr>
          <w:p w14:paraId="1EC63883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681" w:type="dxa"/>
          </w:tcPr>
          <w:p w14:paraId="479826C1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RX+</w:t>
            </w:r>
          </w:p>
        </w:tc>
        <w:tc>
          <w:tcPr>
            <w:tcW w:w="1973" w:type="dxa"/>
            <w:vMerge w:val="continue"/>
          </w:tcPr>
          <w:p w14:paraId="57FC9683">
            <w:pPr>
              <w:spacing w:before="670" w:after="353" w:line="240" w:lineRule="auto"/>
              <w:ind w:left="492" w:right="-18" w:firstLine="0"/>
            </w:pPr>
          </w:p>
        </w:tc>
      </w:tr>
      <w:tr w14:paraId="259F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continue"/>
          </w:tcPr>
          <w:p w14:paraId="136ABE33">
            <w:pPr>
              <w:spacing w:before="691" w:after="358" w:line="240" w:lineRule="auto"/>
              <w:ind w:left="841" w:right="-18" w:firstLine="0"/>
            </w:pPr>
          </w:p>
        </w:tc>
        <w:tc>
          <w:tcPr>
            <w:tcW w:w="1934" w:type="dxa"/>
          </w:tcPr>
          <w:p w14:paraId="2B37651D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681" w:type="dxa"/>
          </w:tcPr>
          <w:p w14:paraId="5B9027C3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RX-</w:t>
            </w:r>
          </w:p>
        </w:tc>
        <w:tc>
          <w:tcPr>
            <w:tcW w:w="1973" w:type="dxa"/>
            <w:vMerge w:val="continue"/>
          </w:tcPr>
          <w:p w14:paraId="7B4A5CDD">
            <w:pPr>
              <w:spacing w:before="670" w:after="353" w:line="240" w:lineRule="auto"/>
              <w:ind w:left="492" w:right="-18" w:firstLine="0"/>
            </w:pPr>
          </w:p>
        </w:tc>
      </w:tr>
      <w:tr w14:paraId="02BC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continue"/>
          </w:tcPr>
          <w:p w14:paraId="1EC75217">
            <w:pPr>
              <w:spacing w:before="691" w:after="358" w:line="240" w:lineRule="auto"/>
              <w:ind w:left="841" w:right="-18" w:firstLine="0"/>
            </w:pPr>
          </w:p>
        </w:tc>
        <w:tc>
          <w:tcPr>
            <w:tcW w:w="1934" w:type="dxa"/>
          </w:tcPr>
          <w:p w14:paraId="7CAA9DD5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681" w:type="dxa"/>
          </w:tcPr>
          <w:p w14:paraId="1D9E67C1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POE36</w:t>
            </w:r>
          </w:p>
        </w:tc>
        <w:tc>
          <w:tcPr>
            <w:tcW w:w="1973" w:type="dxa"/>
            <w:vMerge w:val="continue"/>
          </w:tcPr>
          <w:p w14:paraId="77D1DE7D">
            <w:pPr>
              <w:spacing w:before="670" w:after="353" w:line="240" w:lineRule="auto"/>
              <w:ind w:left="492" w:right="-18" w:firstLine="0"/>
            </w:pPr>
          </w:p>
        </w:tc>
      </w:tr>
      <w:tr w14:paraId="2FFD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1924" w:type="dxa"/>
            <w:vMerge w:val="continue"/>
            <w:tcBorders>
              <w:bottom w:val="nil"/>
            </w:tcBorders>
          </w:tcPr>
          <w:p w14:paraId="035BFFD9">
            <w:pPr>
              <w:spacing w:before="691" w:after="358" w:line="240" w:lineRule="auto"/>
              <w:ind w:left="841" w:right="-18" w:firstLine="0"/>
            </w:pPr>
          </w:p>
        </w:tc>
        <w:tc>
          <w:tcPr>
            <w:tcW w:w="1934" w:type="dxa"/>
          </w:tcPr>
          <w:p w14:paraId="7D4E8174">
            <w:pPr>
              <w:spacing w:before="0" w:after="0" w:line="240" w:lineRule="auto"/>
              <w:ind w:left="897" w:right="-18" w:firstLine="0"/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681" w:type="dxa"/>
          </w:tcPr>
          <w:p w14:paraId="2BCD0144">
            <w:pPr>
              <w:spacing w:before="0" w:after="0" w:line="240" w:lineRule="auto"/>
              <w:ind w:left="925" w:right="-18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POE12</w:t>
            </w:r>
          </w:p>
        </w:tc>
        <w:tc>
          <w:tcPr>
            <w:tcW w:w="1973" w:type="dxa"/>
            <w:vMerge w:val="continue"/>
            <w:tcBorders>
              <w:bottom w:val="nil"/>
            </w:tcBorders>
          </w:tcPr>
          <w:p w14:paraId="6BACB9CB">
            <w:pPr>
              <w:spacing w:before="670" w:after="353" w:line="240" w:lineRule="auto"/>
              <w:ind w:left="492" w:right="-18" w:firstLine="0"/>
            </w:pPr>
          </w:p>
        </w:tc>
      </w:tr>
      <w:tr w14:paraId="39ED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924" w:type="dxa"/>
            <w:vMerge w:val="restart"/>
          </w:tcPr>
          <w:p w14:paraId="72A276B3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</w:p>
          <w:p w14:paraId="64F3063F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J2</w:t>
            </w:r>
          </w:p>
        </w:tc>
        <w:tc>
          <w:tcPr>
            <w:tcW w:w="1934" w:type="dxa"/>
          </w:tcPr>
          <w:p w14:paraId="0B0BEB2B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2681" w:type="dxa"/>
          </w:tcPr>
          <w:p w14:paraId="0DA0F5E5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73" w:type="dxa"/>
            <w:vMerge w:val="restart"/>
          </w:tcPr>
          <w:p w14:paraId="45442055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</w:p>
          <w:p w14:paraId="0D898334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RS485接口</w:t>
            </w:r>
          </w:p>
        </w:tc>
      </w:tr>
      <w:tr w14:paraId="30F4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924" w:type="dxa"/>
            <w:vMerge w:val="continue"/>
          </w:tcPr>
          <w:p w14:paraId="0EE35240">
            <w:pPr>
              <w:spacing w:after="0" w:line="240" w:lineRule="auto"/>
            </w:pPr>
          </w:p>
        </w:tc>
        <w:tc>
          <w:tcPr>
            <w:tcW w:w="1934" w:type="dxa"/>
          </w:tcPr>
          <w:p w14:paraId="5D579EF0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681" w:type="dxa"/>
          </w:tcPr>
          <w:p w14:paraId="53A6CA5B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  <w:tc>
          <w:tcPr>
            <w:tcW w:w="1973" w:type="dxa"/>
            <w:vMerge w:val="continue"/>
          </w:tcPr>
          <w:p w14:paraId="7AD3EF52">
            <w:pPr>
              <w:spacing w:after="0" w:line="240" w:lineRule="auto"/>
            </w:pPr>
          </w:p>
        </w:tc>
      </w:tr>
      <w:tr w14:paraId="65FF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924" w:type="dxa"/>
            <w:vMerge w:val="continue"/>
          </w:tcPr>
          <w:p w14:paraId="11A49B46">
            <w:pPr>
              <w:spacing w:after="0" w:line="240" w:lineRule="auto"/>
            </w:pPr>
          </w:p>
        </w:tc>
        <w:tc>
          <w:tcPr>
            <w:tcW w:w="1934" w:type="dxa"/>
          </w:tcPr>
          <w:p w14:paraId="290D3448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2681" w:type="dxa"/>
          </w:tcPr>
          <w:p w14:paraId="7C1DD739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  <w:tc>
          <w:tcPr>
            <w:tcW w:w="1973" w:type="dxa"/>
            <w:vMerge w:val="continue"/>
          </w:tcPr>
          <w:p w14:paraId="6830E90F">
            <w:pPr>
              <w:spacing w:after="0" w:line="240" w:lineRule="auto"/>
            </w:pPr>
          </w:p>
        </w:tc>
      </w:tr>
      <w:tr w14:paraId="3C3A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exact"/>
        </w:trPr>
        <w:tc>
          <w:tcPr>
            <w:tcW w:w="1924" w:type="dxa"/>
            <w:tcBorders>
              <w:bottom w:val="nil"/>
            </w:tcBorders>
          </w:tcPr>
          <w:p w14:paraId="32CCDA1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70" name="Freeform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0" o:spid="_x0000_s1026" o:spt="100" style="position:absolute;left:0pt;margin-left:-0.45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KdLix&#10;zwAAAAEBAAAPAAAAAAAAAAEAIAAAACIAAABkcnMvZG93bnJldi54bWxQSwECFAAUAAAACACHTuJA&#10;B3tfkyoCAAD5BAAADgAAAAAAAAABACAAAAAeAQAAZHJzL2Uyb0RvYy54bWxQSwUGAAAAAAYABgBZ&#10;AQAAug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paragraph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71" name="Freeform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1" o:spid="_x0000_s1026" o:spt="100" style="position:absolute;left:0pt;margin-left:96.2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uNugHTAAAABgEAAA8AAAAAAAAAAQAgAAAAIgAAAGRycy9kb3ducmV2LnhtbFBLAQIUABQAAAAI&#10;AIdO4kChOS/h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204470</wp:posOffset>
                      </wp:positionV>
                      <wp:extent cx="6350" cy="6350"/>
                      <wp:effectExtent l="0" t="0" r="0" b="0"/>
                      <wp:wrapNone/>
                      <wp:docPr id="172" name="Freeform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2" o:spid="_x0000_s1026" o:spt="100" style="position:absolute;left:0pt;margin-left:-0.45pt;margin-top:16.1pt;height:0.5pt;width:0.5pt;mso-position-horizontal-relative:page;z-index:251659264;mso-width-relative:page;mso-height-relative:page;" fillcolor="#000000" filled="t" stroked="f" coordsize="6096,6096" o:gfxdata="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WdXItIAAAAEAQAADwAAAAAAAAABACAAAAAiAAAAZHJzL2Rvd25yZXYueG1sUEsBAhQAFAAAAAgA&#10;h07iQEv+v3c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paragraph">
                        <wp:posOffset>204470</wp:posOffset>
                      </wp:positionV>
                      <wp:extent cx="6350" cy="6350"/>
                      <wp:effectExtent l="0" t="0" r="0" b="0"/>
                      <wp:wrapNone/>
                      <wp:docPr id="173" name="Freeform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3" o:spid="_x0000_s1026" o:spt="100" style="position:absolute;left:0pt;margin-left:96.2pt;margin-top:16.1pt;height:0.5pt;width:0.5pt;mso-position-horizontal-relative:page;z-index:251659264;mso-width-relative:page;mso-height-relative:page;" fillcolor="#000000" filled="t" stroked="f" coordsize="6096,6096" o:gfxdata="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j+NijWAAAACQEAAA8AAAAAAAAAAQAgAAAAIgAAAGRycy9kb3ducmV2LnhtbFBLAQIUABQA&#10;AAAIAIdO4kDtvM8F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175" name="Freeform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5" o:spid="_x0000_s1026" o:spt="100" style="position:absolute;left:0pt;margin-left:-0.45pt;margin-top:32.15pt;height:0.5pt;width:0.5pt;mso-position-horizontal-relative:page;z-index:251659264;mso-width-relative:page;mso-height-relative:page;" fillcolor="#000000" filled="t" stroked="f" coordsize="6096,6096" o:gfxdata="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M9OVtIAAAAEAQAADwAAAAAAAAABACAAAAAiAAAAZHJzL2Rvd25yZXYueG1sUEsBAhQAFAAAAAgA&#10;h07iQHg1n/M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paragraph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176" name="Freeform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6" o:spid="_x0000_s1026" o:spt="100" style="position:absolute;left:0pt;margin-left:96.2pt;margin-top:32.15pt;height:0.5pt;width:0.5pt;mso-position-horizontal-relative:page;z-index:251659264;mso-width-relative:page;mso-height-relative:page;" fillcolor="#000000" filled="t" stroked="f" coordsize="6096,6096" o:gfxdata="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M5eAdYAAAAJAQAADwAAAAAAAAABACAAAAAiAAAAZHJzL2Rvd25yZXYueG1sUEsBAhQAFAAA&#10;AAgAh07iQJLyD2UqAgAA+QQAAA4AAAAAAAAAAQAgAAAAJ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612775</wp:posOffset>
                      </wp:positionV>
                      <wp:extent cx="6350" cy="6350"/>
                      <wp:effectExtent l="0" t="0" r="0" b="0"/>
                      <wp:wrapNone/>
                      <wp:docPr id="177" name="Freeform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7" o:spid="_x0000_s1026" o:spt="100" style="position:absolute;left:0pt;margin-left:-0.45pt;margin-top:48.25pt;height:0.5pt;width:0.5pt;mso-position-horizontal-relative:page;z-index:251659264;mso-width-relative:page;mso-height-relative:page;" fillcolor="#000000" filled="t" stroked="f" coordsize="6096,6096" o:gfxdata="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TFue9IAAAAEAQAADwAAAAAAAAABACAAAAAiAAAAZHJzL2Rvd25yZXYueG1sUEsBAhQAFAAAAAgA&#10;h07iQDSwfxc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paragraph">
                        <wp:posOffset>612775</wp:posOffset>
                      </wp:positionV>
                      <wp:extent cx="6350" cy="6350"/>
                      <wp:effectExtent l="0" t="0" r="0" b="0"/>
                      <wp:wrapNone/>
                      <wp:docPr id="178" name="Freeform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78" o:spid="_x0000_s1026" o:spt="100" style="position:absolute;left:0pt;margin-left:96.2pt;margin-top:48.25pt;height:0.5pt;width:0.5pt;mso-position-horizontal-relative:page;z-index:251659264;mso-width-relative:page;mso-height-relative:page;" fillcolor="#000000" filled="t" stroked="f" coordsize="6096,6096" o:gfxdata="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TkMajWAAAACQEAAA8AAAAAAAAAAQAgAAAAIgAAAGRycy9kb3ducmV2LnhtbFBLAQIUABQA&#10;AAAIAIdO4kC1Yj+2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4A41D751">
            <w:pPr>
              <w:spacing w:before="0" w:after="0" w:line="240" w:lineRule="auto"/>
              <w:ind w:right="-18"/>
              <w:jc w:val="center"/>
              <w:rPr>
                <w:rFonts w:hint="eastAsia" w:ascii="Times New Roman" w:hAnsi="Times New Roman" w:eastAsia="宋体" w:cs="Times New Roman"/>
                <w:color w:val="010302"/>
                <w:lang w:val="en-US" w:eastAsia="zh-CN"/>
              </w:rPr>
            </w:pPr>
          </w:p>
          <w:p w14:paraId="0D80C441">
            <w:pPr>
              <w:spacing w:before="0" w:after="0" w:line="240" w:lineRule="auto"/>
              <w:ind w:right="-18"/>
              <w:jc w:val="center"/>
              <w:rPr>
                <w:rFonts w:hint="default" w:ascii="Times New Roman" w:hAnsi="Times New Roman" w:cs="Times New Roman"/>
                <w:color w:val="010302"/>
                <w:lang w:val="en-US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-46990</wp:posOffset>
                      </wp:positionV>
                      <wp:extent cx="6350" cy="6350"/>
                      <wp:effectExtent l="0" t="0" r="0" b="0"/>
                      <wp:wrapNone/>
                      <wp:docPr id="183" name="Freeform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3" o:spid="_x0000_s1026" o:spt="100" style="position:absolute;left:0pt;margin-left:0pt;margin-top:-3.7pt;height:0.5pt;width:0.5pt;mso-position-horizontal-relative:page;mso-position-vertical-relative:line;z-index:251660288;mso-width-relative:page;mso-height-relative:page;" fillcolor="#000000" filled="t" stroked="f" coordsize="6096,6096" o:gfxdata="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rAZAtIAAAAEAQAADwAAAAAAAAABACAAAAAiAAAAZHJzL2Rvd25yZXYueG1sUEsBAhQAFAAAAAgA&#10;h07iQIlP0Z8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Times New Roman" w:hAnsi="Times New Roman" w:eastAsia="宋体" w:cs="Times New Roman"/>
                <w:color w:val="010302"/>
                <w:lang w:val="en-US" w:eastAsia="zh-CN"/>
              </w:rPr>
              <w:t>J3</w:t>
            </w:r>
          </w:p>
          <w:p w14:paraId="287FB895">
            <w:pPr>
              <w:spacing w:before="396" w:after="0" w:line="386" w:lineRule="exact"/>
              <w:ind w:left="420" w:right="360" w:firstLine="0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</w:t>
            </w:r>
            <w:r>
              <w:rPr>
                <w:rFonts w:ascii="Calibri" w:hAnsi="Calibri" w:cs="Calibri"/>
                <w:color w:val="000000"/>
                <w:spacing w:val="3"/>
                <w:sz w:val="24"/>
                <w:szCs w:val="24"/>
              </w:rPr>
              <w:t xml:space="preserve">P </w:t>
            </w:r>
            <w:r>
              <w:rPr>
                <w:rFonts w:hint="eastAsia" w:ascii="Calibri" w:hAnsi="Calibri" w:eastAsia="宋体" w:cs="Calibri"/>
                <w:color w:val="000000"/>
                <w:spacing w:val="3"/>
                <w:sz w:val="24"/>
                <w:szCs w:val="24"/>
                <w:lang w:val="en-US" w:eastAsia="zh-CN"/>
              </w:rPr>
              <w:t>JJJ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接口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(RMII,SPI,</w:t>
            </w:r>
            <w:r>
              <w:rPr>
                <w:rFonts w:ascii="Calibri" w:hAnsi="Calibri" w:cs="Calibri"/>
                <w:color w:val="000000"/>
                <w:spacing w:val="-3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DMMC)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宋体" w:hAnsi="宋体" w:cs="宋体"/>
                <w:color w:val="000000"/>
                <w:spacing w:val="-3"/>
                <w:sz w:val="22"/>
                <w:szCs w:val="22"/>
              </w:rPr>
              <w:t>见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附</w:t>
            </w:r>
            <w:r>
              <w:rPr>
                <w:rFonts w:ascii="宋体" w:hAnsi="宋体" w:cs="宋体"/>
                <w:color w:val="000000"/>
                <w:spacing w:val="55"/>
                <w:sz w:val="22"/>
                <w:szCs w:val="22"/>
              </w:rPr>
              <w:t>表</w:t>
            </w:r>
            <w:r>
              <w:rPr>
                <w:rFonts w:ascii="宋体" w:hAnsi="宋体" w:cs="宋体"/>
                <w:color w:val="000000"/>
                <w:spacing w:val="-3"/>
                <w:sz w:val="22"/>
                <w:szCs w:val="22"/>
              </w:rPr>
              <w:t>3)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80" name="Freeform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0" o:spid="_x0000_s1026" o:spt="100" style="position:absolute;left:0pt;margin-left:0pt;margin-top:0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nVaKc&#10;zQAAAAEBAAAPAAAAAAAAAAEAIAAAACIAAABkcnMvZG93bnJldi54bWxQSwECFAAUAAAACACHTuJA&#10;WwjI6ywCAAD5BAAADgAAAAAAAAABACAAAAAcAQAAZHJzL2Uyb0RvYy54bWxQSwUGAAAAAAYABgBZ&#10;AQAAugUAAAAA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203835</wp:posOffset>
                      </wp:positionV>
                      <wp:extent cx="6350" cy="6350"/>
                      <wp:effectExtent l="0" t="0" r="0" b="0"/>
                      <wp:wrapNone/>
                      <wp:docPr id="181" name="Freeform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1" o:spid="_x0000_s1026" o:spt="100" style="position:absolute;left:0pt;margin-left:0pt;margin-top:16.05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8BjiLdAAAAAEAQAADwAAAAAAAAABACAAAAAiAAAAZHJzL2Rvd25yZXYueG1sUEsBAhQAFAAAAAgA&#10;h07iQP1KuJktAgAA+QQAAA4AAAAAAAAAAQAgAAAAHwEAAGRycy9lMm9Eb2MueG1sUEsFBgAAAAAG&#10;AAYAWQEAAL4FAAAAAA=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182" name="Freeform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2" o:spid="_x0000_s1026" o:spt="100" style="position:absolute;left:0pt;margin-left:0pt;margin-top:32.15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xQpXjRAAAABAEAAA8AAAAAAAAAAQAgAAAAIgAAAGRycy9kb3ducmV2LnhtbFBLAQIUABQAAAAI&#10;AIdO4kAXjSgPLQIAAPkEAAAOAAAAAAAAAAEAIAAAACABAABkcnMvZTJvRG9jLnhtbFBLBQYAAAAA&#10;BgAGAFkBAAC/BQAAAAA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6588" w:type="dxa"/>
            <w:gridSpan w:val="3"/>
            <w:tcBorders>
              <w:bottom w:val="nil"/>
            </w:tcBorders>
          </w:tcPr>
          <w:p w14:paraId="3FD64C6C">
            <w:pPr>
              <w:spacing w:before="396" w:after="0" w:line="386" w:lineRule="exact"/>
              <w:ind w:left="420" w:right="360" w:firstLine="0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</w:t>
            </w:r>
            <w:r>
              <w:rPr>
                <w:rFonts w:ascii="Calibri" w:hAnsi="Calibri" w:cs="Calibri"/>
                <w:color w:val="000000"/>
                <w:spacing w:val="3"/>
                <w:sz w:val="24"/>
                <w:szCs w:val="24"/>
              </w:rPr>
              <w:t xml:space="preserve">P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扩展接口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alibri" w:hAnsi="Calibri" w:eastAsia="宋体" w:cs="Calibri"/>
                <w:color w:val="000000"/>
                <w:sz w:val="24"/>
                <w:szCs w:val="24"/>
                <w:lang w:val="en-US" w:eastAsia="zh-CN"/>
              </w:rPr>
              <w:t>USB,WIFI,BT,UART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宋体" w:hAnsi="宋体" w:cs="宋体"/>
                <w:color w:val="000000"/>
                <w:spacing w:val="-3"/>
                <w:sz w:val="22"/>
                <w:szCs w:val="22"/>
              </w:rPr>
              <w:t>见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附</w:t>
            </w:r>
            <w:r>
              <w:rPr>
                <w:rFonts w:ascii="宋体" w:hAnsi="宋体" w:cs="宋体"/>
                <w:color w:val="000000"/>
                <w:spacing w:val="55"/>
                <w:sz w:val="22"/>
                <w:szCs w:val="22"/>
              </w:rPr>
              <w:t>表</w:t>
            </w:r>
            <w:r>
              <w:rPr>
                <w:rFonts w:hint="eastAsia" w:ascii="宋体" w:hAnsi="宋体" w:eastAsia="宋体" w:cs="宋体"/>
                <w:color w:val="000000"/>
                <w:spacing w:val="55"/>
                <w:sz w:val="22"/>
                <w:szCs w:val="22"/>
                <w:lang w:val="en-US" w:eastAsia="zh-CN"/>
              </w:rPr>
              <w:t>1</w:t>
            </w:r>
            <w:r>
              <w:rPr>
                <w:rFonts w:ascii="宋体" w:hAnsi="宋体" w:cs="宋体"/>
                <w:color w:val="000000"/>
                <w:spacing w:val="-3"/>
                <w:sz w:val="22"/>
                <w:szCs w:val="22"/>
              </w:rPr>
              <w:t>)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</w:t>
            </w:r>
          </w:p>
        </w:tc>
      </w:tr>
      <w:tr w14:paraId="6300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restart"/>
            <w:tcBorders>
              <w:bottom w:val="nil"/>
            </w:tcBorders>
          </w:tcPr>
          <w:p w14:paraId="280E04D7">
            <w:pPr>
              <w:spacing w:before="46" w:after="0" w:line="266" w:lineRule="exact"/>
              <w:ind w:right="-18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87" name="Freeform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7" o:spid="_x0000_s1026" o:spt="100" style="position:absolute;left:0pt;margin-left:-0.45pt;margin-top:0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mE1nzgAAAAEBAAAPAAAAAAAAAAEAIAAAACIAAABkcnMvZG93bnJldi54bWxQSwECFAAUAAAACACH&#10;TuJAu45eOi4CAAD5BAAADgAAAAAAAAABACAAAAAdAQAAZHJzL2Uyb0RvYy54bWxQSwUGAAAAAAYA&#10;BgBZAQAAvQ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88" name="Freeform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8" o:spid="_x0000_s1026" o:spt="100" style="position:absolute;left:0pt;margin-left:96.2pt;margin-top:0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wxj4fRAAAABgEAAA8AAAAAAAAAAQAgAAAAIgAAAGRycy9kb3ducmV2LnhtbFBLAQIUABQAAAAI&#10;AIdO4kA6XB6bLQIAAPkEAAAOAAAAAAAAAAEAIAAAACA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J4</w:t>
            </w:r>
          </w:p>
        </w:tc>
        <w:tc>
          <w:tcPr>
            <w:tcW w:w="1934" w:type="dxa"/>
          </w:tcPr>
          <w:p w14:paraId="322F961A">
            <w:pPr>
              <w:spacing w:before="0" w:after="0" w:line="240" w:lineRule="auto"/>
              <w:ind w:left="917" w:right="-18" w:firstLine="0"/>
              <w:rPr>
                <w:rFonts w:hint="default" w:ascii="Times New Roman" w:hAnsi="Times New Roman" w:eastAsia="宋体" w:cs="Times New Roman"/>
                <w:color w:val="01030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10302"/>
                <w:lang w:val="en-US" w:eastAsia="zh-CN"/>
              </w:rPr>
              <w:t>1</w:t>
            </w:r>
          </w:p>
        </w:tc>
        <w:tc>
          <w:tcPr>
            <w:tcW w:w="2681" w:type="dxa"/>
          </w:tcPr>
          <w:p w14:paraId="59CEDA2D">
            <w:pPr>
              <w:spacing w:before="0" w:after="0" w:line="240" w:lineRule="auto"/>
              <w:ind w:right="-18" w:firstLine="1100" w:firstLineChars="500"/>
              <w:jc w:val="both"/>
              <w:rPr>
                <w:rFonts w:hint="default" w:ascii="Times New Roman" w:hAnsi="Times New Roman" w:eastAsia="宋体" w:cs="Times New Roman"/>
                <w:color w:val="010302"/>
                <w:lang w:val="en-US" w:eastAsia="zh-CN"/>
              </w:rPr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189" name="Freeform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89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le71zQAAAABAEAAA8AAAAAAAAAAQAgAAAAIgAAAGRycy9kb3ducmV2LnhtbFBLAQIUABQAAAAI&#10;AIdO4kCcHm7p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VCC5V0</w:t>
            </w:r>
          </w:p>
        </w:tc>
        <w:tc>
          <w:tcPr>
            <w:tcW w:w="1973" w:type="dxa"/>
            <w:vMerge w:val="restart"/>
            <w:tcBorders>
              <w:bottom w:val="nil"/>
            </w:tcBorders>
          </w:tcPr>
          <w:p w14:paraId="1E169ECB">
            <w:pPr>
              <w:spacing w:before="46" w:after="0" w:line="266" w:lineRule="exact"/>
              <w:ind w:left="271" w:right="-18" w:firstLine="0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0" name="Freeform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5">
                                    <a:moveTo>
                                      <a:pt x="0" y="6095"/>
                                    </a:moveTo>
                                    <a:lnTo>
                                      <a:pt x="6095" y="6095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0" o:spid="_x0000_s1026" o:spt="100" style="position:absolute;left:0pt;margin-left:0pt;margin-top:0pt;height:0.5pt;width:0.5pt;mso-position-horizontal-relative:page;mso-position-vertical-relative:line;z-index:251659264;mso-width-relative:page;mso-height-relative:page;" fillcolor="#000000" filled="t" stroked="f" coordsize="6095,6095" o:gfxdata="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9EzUM0A&#10;AAABAQAADwAAAAAAAAABACAAAAAiAAAAZHJzL2Rvd25yZXYueG1sUEsBAhQAFAAAAAgAh07iQC+z&#10;MGMqAgAA+QQAAA4AAAAAAAAAAQAgAAAAHAEAAGRycy9lMm9Eb2MueG1sUEsFBgAAAAAGAAYAWQEA&#10;ALgFAAAAAA==&#10;" path="m0,6095l6095,6095,6095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5V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电源输入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14:paraId="4FAC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continue"/>
            <w:tcBorders>
              <w:top w:val="nil"/>
            </w:tcBorders>
          </w:tcPr>
          <w:p w14:paraId="155B229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1" name="Freeform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1" o:spid="_x0000_s1026" o:spt="100" style="position:absolute;left:0pt;margin-left:-0.45pt;margin-top:0pt;height:0.5pt;width:0.5pt;mso-position-horizontal-relative:page;z-index:251659264;mso-width-relative:page;mso-height-relative:page;" fillcolor="#000000" filled="t" stroked="f" coordsize="6096,6097" o:gfxdata="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RlkzwAAAAEBAAAPAAAAAAAAAAEAIAAAACIAAABkcnMvZG93bnJldi54bWxQSwECFAAUAAAACACH&#10;TuJAPAUzny0CAAD5BAAADgAAAAAAAAABACAAAAAeAQAAZHJzL2Uyb0RvYy54bWxQSwUGAAAAAAYA&#10;BgBZAQAAvQ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paragraph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2" name="Freeform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2" o:spid="_x0000_s1026" o:spt="100" style="position:absolute;left:0pt;margin-left:96.2pt;margin-top:0pt;height:0.5pt;width:0.5pt;mso-position-horizontal-relative:page;z-index:251659264;mso-width-relative:page;mso-height-relative:page;" fillcolor="#000000" filled="t" stroked="f" coordsize="6096,6097" o:gfxdata="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76NDtMAAAAGAQAADwAAAAAAAAABACAAAAAiAAAAZHJzL2Rvd25yZXYueG1sUEsBAhQAFAAA&#10;AAgAh07iQNbCowktAgAA+QQAAA4AAAAAAAAAAQAgAAAAIgEAAGRycy9lMm9Eb2MueG1sUEsFBgAA&#10;AAAGAAYAWQEAAME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34" w:type="dxa"/>
          </w:tcPr>
          <w:p w14:paraId="447D76F2">
            <w:pPr>
              <w:spacing w:before="0" w:after="0" w:line="240" w:lineRule="auto"/>
              <w:ind w:left="917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2681" w:type="dxa"/>
          </w:tcPr>
          <w:p w14:paraId="13E0FBAE">
            <w:pPr>
              <w:spacing w:before="0" w:after="0" w:line="240" w:lineRule="auto"/>
              <w:ind w:left="1115" w:right="0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-31750</wp:posOffset>
                      </wp:positionV>
                      <wp:extent cx="6350" cy="6350"/>
                      <wp:effectExtent l="0" t="0" r="0" b="0"/>
                      <wp:wrapNone/>
                      <wp:docPr id="193" name="Freeform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3" o:spid="_x0000_s1026" o:spt="100" style="position:absolute;left:0pt;margin-left:0pt;margin-top:-2.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iHwzl0QAAAAQBAAAPAAAAAAAAAAEAIAAAACIAAABkcnMvZG93bnJldi54bWxQSwECFAAUAAAA&#10;CACHTuJAcIDTey4CAAD5BAAADgAAAAAAAAABACAAAAAgAQAAZHJzL2Uyb0RvYy54bWxQSwUGAAAA&#10;AAYABgBZAQAAwA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973" w:type="dxa"/>
            <w:vMerge w:val="continue"/>
            <w:tcBorders>
              <w:top w:val="nil"/>
            </w:tcBorders>
          </w:tcPr>
          <w:p w14:paraId="4F3F919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4" name="Freeform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7">
                                    <a:moveTo>
                                      <a:pt x="0" y="6097"/>
                                    </a:moveTo>
                                    <a:lnTo>
                                      <a:pt x="6095" y="6097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4" o:spid="_x0000_s1026" o:spt="100" style="position:absolute;left:0pt;margin-left:0pt;margin-top:0pt;height:0.5pt;width:0.5pt;mso-position-horizontal-relative:page;z-index:251659264;mso-width-relative:page;mso-height-relative:page;" fillcolor="#000000" filled="t" stroked="f" coordsize="6095,6097" o:gfxdata="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mb+If0QAAAAEBAAAPAAAAAAAAAAEAIAAAACIAAABkcnMvZG93bnJldi54bWxQSwECFAAUAAAA&#10;CACHTuJAe8t6HS4CAAD5BAAADgAAAAAAAAABACAAAAAgAQAAZHJzL2Uyb0RvYy54bWxQSwUGAAAA&#10;AAYABgBZAQAAwAUAAAAA&#10;" path="m0,6097l6095,6097,6095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14:paraId="06B0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924" w:type="dxa"/>
            <w:vMerge w:val="restart"/>
            <w:tcBorders>
              <w:bottom w:val="nil"/>
            </w:tcBorders>
          </w:tcPr>
          <w:p w14:paraId="44888C02">
            <w:pPr>
              <w:spacing w:before="691" w:after="358" w:line="240" w:lineRule="auto"/>
              <w:ind w:left="841" w:right="-18" w:firstLine="0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5" name="Freeform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5" o:spid="_x0000_s1026" o:spt="100" style="position:absolute;left:0pt;margin-left:-0.45pt;margin-top:0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nS4&#10;sc8AAAABAQAADwAAAAAAAAABACAAAAAiAAAAZHJzL2Rvd25yZXYueG1sUEsBAhQAFAAAAAgAh07i&#10;QIOwRlYrAgAA+QQAAA4AAAAAAAAAAQAgAAAAHgEAAGRycy9lMm9Eb2MueG1sUEsFBgAAAAAGAAYA&#10;WQEAALs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196" name="Freeform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6" o:spid="_x0000_s1026" o:spt="100" style="position:absolute;left:0pt;margin-left:96.2pt;margin-top:0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L&#10;jboB0wAAAAYBAAAPAAAAAAAAAAEAIAAAACIAAABkcnMvZG93bnJldi54bWxQSwECFAAUAAAACACH&#10;TuJAaXfWwCkCAAD5BAAADgAAAAAAAAABACAAAAAi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203835</wp:posOffset>
                      </wp:positionV>
                      <wp:extent cx="6350" cy="6350"/>
                      <wp:effectExtent l="0" t="0" r="0" b="0"/>
                      <wp:wrapNone/>
                      <wp:docPr id="197" name="Freeform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7" o:spid="_x0000_s1026" o:spt="100" style="position:absolute;left:0pt;margin-left:-0.45pt;margin-top:16.0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gdnX0QAAAAQBAAAPAAAAAAAAAAEAIAAAACIAAABkcnMvZG93bnJldi54bWxQSwECFAAUAAAA&#10;CACHTuJAJPiZBS4CAAD5BAAADgAAAAAAAAABACAAAAAg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203835</wp:posOffset>
                      </wp:positionV>
                      <wp:extent cx="6350" cy="6350"/>
                      <wp:effectExtent l="0" t="0" r="0" b="0"/>
                      <wp:wrapNone/>
                      <wp:docPr id="198" name="Freeform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8" o:spid="_x0000_s1026" o:spt="100" style="position:absolute;left:0pt;margin-left:96.2pt;margin-top:16.0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u9loTUAAAACQEAAA8AAAAAAAAAAQAgAAAAIgAAAGRycy9kb3ducmV2LnhtbFBLAQIUABQA&#10;AAAIAIdO4kClKtmkLQIAAPkEAAAOAAAAAAAAAAEAIAAAACMBAABkcnMvZTJvRG9jLnhtbFBLBQYA&#10;AAAABgAGAFkBAADC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199" name="Freeform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99" o:spid="_x0000_s1026" o:spt="100" style="position:absolute;left:0pt;margin-left:-0.45pt;margin-top:3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M9OVtIAAAAEAQAADwAAAAAAAAABACAAAAAiAAAAZHJzL2Rvd25yZXYueG1sUEsBAhQAFAAAAAgA&#10;h07iQOillmE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200" name="Freeform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0" o:spid="_x0000_s1026" o:spt="100" style="position:absolute;left:0pt;margin-left:96.2pt;margin-top:3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szl4B1gAAAAkBAAAPAAAAAAAAAAEAIAAAACIAAABkcnMvZG93bnJldi54bWxQSwECFAAUAAAA&#10;CACHTuJAP+CajSkCAAD5BAAADgAAAAAAAAABACAAAAAl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612140</wp:posOffset>
                      </wp:positionV>
                      <wp:extent cx="6350" cy="6350"/>
                      <wp:effectExtent l="0" t="0" r="0" b="0"/>
                      <wp:wrapNone/>
                      <wp:docPr id="201" name="Freeform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1" o:spid="_x0000_s1026" o:spt="100" style="position:absolute;left:0pt;margin-left:-0.45pt;margin-top:48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C&#10;IX6a0gAAAAQBAAAPAAAAAAAAAAEAIAAAACIAAABkcnMvZG93bnJldi54bWxQSwECFAAUAAAACACH&#10;TuJAmaLq/y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1221740</wp:posOffset>
                      </wp:positionH>
                      <wp:positionV relativeFrom="line">
                        <wp:posOffset>612140</wp:posOffset>
                      </wp:positionV>
                      <wp:extent cx="6350" cy="6350"/>
                      <wp:effectExtent l="0" t="0" r="0" b="0"/>
                      <wp:wrapNone/>
                      <wp:docPr id="202" name="Freeform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2" o:spid="_x0000_s1026" o:spt="100" style="position:absolute;left:0pt;margin-left:96.2pt;margin-top:48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mwo+rWAAAACQEAAA8AAAAAAAAAAQAgAAAAIgAAAGRycy9kb3ducmV2LnhtbFBLAQIUABQA&#10;AAAIAIdO4kBzZXpp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J5  </w:t>
            </w:r>
          </w:p>
        </w:tc>
        <w:tc>
          <w:tcPr>
            <w:tcW w:w="1934" w:type="dxa"/>
          </w:tcPr>
          <w:p w14:paraId="231767F5">
            <w:pPr>
              <w:spacing w:before="0" w:after="0" w:line="240" w:lineRule="auto"/>
              <w:ind w:left="897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2681" w:type="dxa"/>
          </w:tcPr>
          <w:p w14:paraId="6CE639C9">
            <w:pPr>
              <w:spacing w:before="2" w:after="0" w:line="240" w:lineRule="auto"/>
              <w:ind w:right="-18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440604A1">
            <w:pPr>
              <w:spacing w:before="0" w:after="0" w:line="240" w:lineRule="auto"/>
              <w:ind w:right="-18"/>
              <w:jc w:val="both"/>
              <w:rPr>
                <w:rFonts w:hint="default" w:ascii="Times New Roman" w:hAnsi="Times New Roman" w:eastAsia="宋体" w:cs="Times New Roman"/>
                <w:color w:val="010302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-31750</wp:posOffset>
                      </wp:positionV>
                      <wp:extent cx="6350" cy="6350"/>
                      <wp:effectExtent l="0" t="0" r="0" b="0"/>
                      <wp:wrapNone/>
                      <wp:docPr id="203" name="Freeform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3" o:spid="_x0000_s1026" o:spt="100" style="position:absolute;left:0pt;margin-left:0pt;margin-top:-2.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ab799IAAAAEAQAADwAAAAAAAAABACAAAAAiAAAAZHJzL2Rvd25yZXYueG1sUEsBAhQAFAAAAAgA&#10;h07iQNUnChs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73" w:type="dxa"/>
            <w:vMerge w:val="restart"/>
            <w:tcBorders>
              <w:bottom w:val="nil"/>
            </w:tcBorders>
          </w:tcPr>
          <w:p w14:paraId="2110569B">
            <w:pPr>
              <w:spacing w:before="670" w:after="353" w:line="240" w:lineRule="auto"/>
              <w:ind w:left="504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204" name="Freeform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4" o:spid="_x0000_s1026" o:spt="100" style="position:absolute;left:0pt;margin-left:0pt;margin-top:0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51Wi&#10;nM0AAAABAQAADwAAAAAAAAABACAAAAAiAAAAZHJzL2Rvd25yZXYueG1sUEsBAhQAFAAAAAgAh07i&#10;QN5so30tAgAA+QQAAA4AAAAAAAAAAQAgAAAAHAEAAGRycy9lMm9Eb2MueG1sUEsFBgAAAAAGAAYA&#10;WQEAALsFAAAAAA=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203835</wp:posOffset>
                      </wp:positionV>
                      <wp:extent cx="6350" cy="6350"/>
                      <wp:effectExtent l="0" t="0" r="0" b="0"/>
                      <wp:wrapNone/>
                      <wp:docPr id="205" name="Freeform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5">
                                    <a:moveTo>
                                      <a:pt x="0" y="6095"/>
                                    </a:moveTo>
                                    <a:lnTo>
                                      <a:pt x="6095" y="6095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5" o:spid="_x0000_s1026" o:spt="100" style="position:absolute;left:0pt;margin-left:0pt;margin-top:16.05pt;height:0.5pt;width:0.5pt;mso-position-horizontal-relative:page;mso-position-vertical-relative:line;z-index:251659264;mso-width-relative:page;mso-height-relative:page;" fillcolor="#000000" filled="t" stroked="f" coordsize="6095,6095" o:gfxdata="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kh&#10;uWrQAAAABAEAAA8AAAAAAAAAAQAgAAAAIgAAAGRycy9kb3ducmV2LnhtbFBLAQIUABQAAAAIAIdO&#10;4kCT4+y4KwIAAPkEAAAOAAAAAAAAAAEAIAAAAB8BAABkcnMvZTJvRG9jLnhtbFBLBQYAAAAABgAG&#10;AFkBAAC8BQAAAAA=&#10;" path="m0,6095l6095,6095,6095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408305</wp:posOffset>
                      </wp:positionV>
                      <wp:extent cx="6350" cy="6350"/>
                      <wp:effectExtent l="0" t="0" r="0" b="0"/>
                      <wp:wrapNone/>
                      <wp:docPr id="206" name="Freeform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6" o:spid="_x0000_s1026" o:spt="100" style="position:absolute;left:0pt;margin-left:0pt;margin-top:32.15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xQpXjRAAAABAEAAA8AAAAAAAAAAQAgAAAAIgAAAGRycy9kb3ducmV2LnhtbFBLAQIUABQAAAAI&#10;AIdO4kCS6UOZLQIAAPkEAAAOAAAAAAAAAAEAIAAAACABAABkcnMvZTJvRG9jLnhtbFBLBQYAAAAA&#10;BgAGAFkBAAC/BQAAAAA=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612140</wp:posOffset>
                      </wp:positionV>
                      <wp:extent cx="6350" cy="6350"/>
                      <wp:effectExtent l="0" t="0" r="0" b="0"/>
                      <wp:wrapNone/>
                      <wp:docPr id="207" name="Freeform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5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5" h="6096">
                                    <a:moveTo>
                                      <a:pt x="0" y="6096"/>
                                    </a:moveTo>
                                    <a:lnTo>
                                      <a:pt x="6095" y="6096"/>
                                    </a:lnTo>
                                    <a:lnTo>
                                      <a:pt x="60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7" o:spid="_x0000_s1026" o:spt="100" style="position:absolute;left:0pt;margin-left:0pt;margin-top:48.2pt;height:0.5pt;width:0.5pt;mso-position-horizontal-relative:page;mso-position-vertical-relative:line;z-index:251659264;mso-width-relative:page;mso-height-relative:page;" fillcolor="#000000" filled="t" stroked="f" coordsize="6095,6096" o:gfxdata="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LpIj0gAAAAQBAAAPAAAAAAAAAAEAIAAAACIAAABkcnMvZG93bnJldi54bWxQSwECFAAUAAAA&#10;CACHTuJANKsz6y0CAAD5BAAADgAAAAAAAAABACAAAAAhAQAAZHJzL2Uyb0RvYy54bWxQSwUGAAAA&#10;AAYABgBZAQAAwAUAAAAA&#10;" path="m0,6096l6095,6096,6095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US</w:t>
            </w:r>
            <w:r>
              <w:rPr>
                <w:rFonts w:ascii="Calibri" w:hAnsi="Calibri" w:cs="Calibri"/>
                <w:color w:val="000000"/>
                <w:spacing w:val="2"/>
                <w:sz w:val="24"/>
                <w:szCs w:val="24"/>
              </w:rPr>
              <w:t xml:space="preserve">B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接口</w:t>
            </w:r>
          </w:p>
        </w:tc>
      </w:tr>
      <w:tr w14:paraId="7762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924" w:type="dxa"/>
            <w:vMerge w:val="continue"/>
            <w:tcBorders>
              <w:top w:val="nil"/>
              <w:bottom w:val="nil"/>
            </w:tcBorders>
          </w:tcPr>
          <w:p w14:paraId="434714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4" w:type="dxa"/>
          </w:tcPr>
          <w:p w14:paraId="59D54F82">
            <w:pPr>
              <w:spacing w:before="0" w:after="0" w:line="240" w:lineRule="auto"/>
              <w:ind w:left="897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2681" w:type="dxa"/>
          </w:tcPr>
          <w:p w14:paraId="65212DA8">
            <w:pPr>
              <w:spacing w:before="0" w:after="0" w:line="240" w:lineRule="auto"/>
              <w:ind w:left="975" w:right="0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-31750</wp:posOffset>
                      </wp:positionV>
                      <wp:extent cx="6350" cy="6350"/>
                      <wp:effectExtent l="0" t="0" r="0" b="0"/>
                      <wp:wrapNone/>
                      <wp:docPr id="208" name="Freeform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8" o:spid="_x0000_s1026" o:spt="100" style="position:absolute;left:0pt;margin-left:0pt;margin-top:-2.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nc0+tAAAAAEAQAADwAAAAAAAAABACAAAAAiAAAAZHJzL2Rvd25yZXYueG1sUEsBAhQAFAAAAAgA&#10;h07iQGY0xR8tAgAA+QQAAA4AAAAAAAAAAQAgAAAAHwEAAGRycy9lMm9Eb2MueG1sUEsFBgAAAAAG&#10;AAYAWQEAAL4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pacing w:val="-5"/>
                <w:sz w:val="22"/>
                <w:szCs w:val="22"/>
              </w:rPr>
              <w:t>O</w:t>
            </w:r>
            <w:r>
              <w:rPr>
                <w:rFonts w:ascii="Calibri" w:hAnsi="Calibri" w:cs="Calibri"/>
                <w:color w:val="000000"/>
                <w:spacing w:val="-7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G_D</w:t>
            </w: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M</w:t>
            </w:r>
          </w:p>
        </w:tc>
        <w:tc>
          <w:tcPr>
            <w:tcW w:w="1973" w:type="dxa"/>
            <w:vMerge w:val="continue"/>
            <w:tcBorders>
              <w:top w:val="nil"/>
              <w:bottom w:val="nil"/>
            </w:tcBorders>
          </w:tcPr>
          <w:p w14:paraId="2A53931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C1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924" w:type="dxa"/>
            <w:vMerge w:val="continue"/>
            <w:tcBorders>
              <w:top w:val="nil"/>
              <w:bottom w:val="nil"/>
            </w:tcBorders>
          </w:tcPr>
          <w:p w14:paraId="6CEA2B3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4" w:type="dxa"/>
          </w:tcPr>
          <w:p w14:paraId="5A79D196">
            <w:pPr>
              <w:spacing w:before="0" w:after="0" w:line="240" w:lineRule="auto"/>
              <w:ind w:left="897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2681" w:type="dxa"/>
          </w:tcPr>
          <w:p w14:paraId="16863F0C">
            <w:pPr>
              <w:spacing w:before="0" w:after="0" w:line="240" w:lineRule="auto"/>
              <w:ind w:left="939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-31750</wp:posOffset>
                      </wp:positionV>
                      <wp:extent cx="6350" cy="6350"/>
                      <wp:effectExtent l="0" t="0" r="0" b="0"/>
                      <wp:wrapNone/>
                      <wp:docPr id="209" name="Freeform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09" o:spid="_x0000_s1026" o:spt="100" style="position:absolute;left:0pt;margin-left:0pt;margin-top:-2.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ab799IAAAAEAQAADwAAAAAAAAABACAAAAAiAAAAZHJzL2Rvd25yZXYueG1sUEsBAhQAFAAAAAgA&#10;h07iQCu7ito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pacing w:val="-5"/>
                <w:sz w:val="22"/>
                <w:szCs w:val="22"/>
              </w:rPr>
              <w:t>O</w:t>
            </w:r>
            <w:r>
              <w:rPr>
                <w:rFonts w:ascii="Calibri" w:hAnsi="Calibri" w:cs="Calibri"/>
                <w:color w:val="000000"/>
                <w:spacing w:val="-7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G_D</w:t>
            </w:r>
            <w:r>
              <w:rPr>
                <w:rFonts w:hint="eastAsia" w:ascii="Calibri" w:hAnsi="Calibri" w:eastAsia="宋体" w:cs="Calibri"/>
                <w:color w:val="000000"/>
                <w:sz w:val="22"/>
                <w:szCs w:val="22"/>
                <w:lang w:val="en-US" w:eastAsia="zh-CN"/>
              </w:rPr>
              <w:t>P</w:t>
            </w:r>
          </w:p>
        </w:tc>
        <w:tc>
          <w:tcPr>
            <w:tcW w:w="1973" w:type="dxa"/>
            <w:vMerge w:val="continue"/>
            <w:tcBorders>
              <w:top w:val="nil"/>
              <w:bottom w:val="nil"/>
            </w:tcBorders>
          </w:tcPr>
          <w:p w14:paraId="451879E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0E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924" w:type="dxa"/>
            <w:vMerge w:val="continue"/>
            <w:tcBorders>
              <w:top w:val="nil"/>
            </w:tcBorders>
          </w:tcPr>
          <w:p w14:paraId="5F7539F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4" w:type="dxa"/>
          </w:tcPr>
          <w:p w14:paraId="15C2EC75">
            <w:pPr>
              <w:spacing w:before="0" w:after="0" w:line="240" w:lineRule="auto"/>
              <w:ind w:left="897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2681" w:type="dxa"/>
          </w:tcPr>
          <w:p w14:paraId="26656179">
            <w:pPr>
              <w:spacing w:before="0" w:after="0" w:line="240" w:lineRule="auto"/>
              <w:ind w:left="1172" w:right="0" w:firstLine="0"/>
              <w:jc w:val="both"/>
              <w:rPr>
                <w:rFonts w:hint="default" w:ascii="Times New Roman" w:hAnsi="Times New Roman" w:eastAsia="宋体" w:cs="Times New Roman"/>
                <w:color w:val="010302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-33020</wp:posOffset>
                      </wp:positionV>
                      <wp:extent cx="6350" cy="6350"/>
                      <wp:effectExtent l="0" t="0" r="0" b="0"/>
                      <wp:wrapNone/>
                      <wp:docPr id="210" name="Freeform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10" o:spid="_x0000_s1026" o:spt="100" style="position:absolute;left:0pt;margin-left:0pt;margin-top:-2.6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AkvK0gAAAAQBAAAPAAAAAAAAAAEAIAAAACIAAABkcnMvZG93bnJldi54bWxQSwECFAAUAAAACACH&#10;TuJAoJZdsi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GND</w:t>
            </w:r>
          </w:p>
        </w:tc>
        <w:tc>
          <w:tcPr>
            <w:tcW w:w="1973" w:type="dxa"/>
            <w:vMerge w:val="continue"/>
            <w:tcBorders>
              <w:top w:val="nil"/>
            </w:tcBorders>
          </w:tcPr>
          <w:p w14:paraId="163014F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CB02786">
      <w:pPr>
        <w:spacing w:line="240" w:lineRule="auto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1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BtQtwC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7BO9Vi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3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7" o:gfxdata="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3ToTtUAAAAJAQAADwAAAAAAAAABACAAAAAiAAAAZHJzL2Rvd25yZXYueG1sUEsBAhQA&#10;FAAAAAgAh07iQCzoCP8uAgAA+QQAAA4AAAAAAAAAAQAgAAAAJA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80645</wp:posOffset>
                </wp:positionV>
                <wp:extent cx="6350" cy="6350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4" o:spid="_x0000_s1026" o:spt="100" style="position:absolute;left:0pt;margin-left:510.55pt;margin-top:6.35pt;height:0.5pt;width:0.5pt;mso-position-horizontal-relative:page;z-index:251659264;mso-width-relative:page;mso-height-relative:page;" fillcolor="#000000" filled="t" stroked="f" coordsize="6096,6096" o:gfxdata="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5afub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XrPN71gAAAAsBAAAPAAAAAAAAAAEAIAAAACIAAABkcnMvZG93bnJldi54bWxQSwECFAAU&#10;AAAACACHTuJAeZrto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109220</wp:posOffset>
                </wp:positionV>
                <wp:extent cx="6350" cy="6350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5" o:spid="_x0000_s1026" o:spt="100" style="position:absolute;left:0pt;margin-left:510.55pt;margin-top:8.6pt;height:0.5pt;width:0.5pt;mso-position-horizontal-relative:page;z-index:251659264;mso-width-relative:page;mso-height-relative:page;" fillcolor="#000000" filled="t" stroked="f" coordsize="6096,6096" o:gfxdata="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5afub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c+5BP1gAAAAsBAAAPAAAAAAAAAAEAIAAAACIAAABkcnMvZG93bnJldi54bWxQSwECFAAU&#10;AAAACACHTuJA39id0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139700</wp:posOffset>
                </wp:positionV>
                <wp:extent cx="6350" cy="6350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6" o:spid="_x0000_s1026" o:spt="100" style="position:absolute;left:0pt;margin-left:510.55pt;margin-top:11pt;height:0.5pt;width:0.5pt;mso-position-horizontal-relative:page;z-index:251659264;mso-width-relative:page;mso-height-relative:page;" fillcolor="#000000" filled="t" stroked="f" coordsize="6096,6095" o:gfxdata="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a9dF/UAAAACwEAAA8AAAAAAAAAAQAgAAAAIgAAAGRycy9kb3ducmV2LnhtbFBLAQIUABQA&#10;AAAIAIdO4kDe0jLzLQIAAPkEAAAOAAAAAAAAAAEAIAAAACM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168910</wp:posOffset>
                </wp:positionV>
                <wp:extent cx="6350" cy="6350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7" o:spid="_x0000_s1026" o:spt="100" style="position:absolute;left:0pt;margin-left:510.55pt;margin-top:13.3pt;height:0.5pt;width:0.5pt;mso-position-horizontal-relative:page;z-index:251659264;mso-width-relative:page;mso-height-relative:page;" fillcolor="#000000" filled="t" stroked="f" coordsize="6096,6095" o:gfxdata="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943Y9UAAAALAQAADwAAAAAAAAABACAAAAAiAAAAZHJzL2Rvd25yZXYueG1sUEsBAhQA&#10;FAAAAAgAh07iQHiQQoE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22860</wp:posOffset>
                </wp:positionV>
                <wp:extent cx="6350" cy="6350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8" o:spid="_x0000_s1026" o:spt="100" style="position:absolute;left:0pt;margin-left:510.55pt;margin-top:1.8pt;height:0.5pt;width:0.5pt;mso-position-horizontal-relative:page;z-index:251659264;mso-width-relative:page;mso-height-relative:page;" fillcolor="#000000" filled="t" stroked="f" coordsize="6096,6096" o:gfxdata="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k5Ci/WAAAACQEAAA8AAAAAAAAAAQAgAAAAIgAAAGRycy9kb3ducmV2LnhtbFBLAQIUABQA&#10;AAAIAIdO4kASjz2X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52070</wp:posOffset>
                </wp:positionV>
                <wp:extent cx="6350" cy="6350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9" o:spid="_x0000_s1026" o:spt="100" style="position:absolute;left:0pt;margin-left:510.55pt;margin-top:4.1pt;height:0.5pt;width:0.5pt;mso-position-horizontal-relative:page;z-index:251659264;mso-width-relative:page;mso-height-relative:page;" fillcolor="#000000" filled="t" stroked="f" coordsize="6096,6096" o:gfxdata="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/ikztUAAAAJAQAADwAAAAAAAAABACAAAAAiAAAAZHJzL2Rvd25yZXYueG1sUEsBAhQAFAAA&#10;AAgAh07iQLTNTeU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80645</wp:posOffset>
                </wp:positionV>
                <wp:extent cx="6350" cy="6350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0" o:spid="_x0000_s1026" o:spt="100" style="position:absolute;left:0pt;margin-left:510.55pt;margin-top:6.35pt;height:0.5pt;width:0.5pt;mso-position-horizontal-relative:page;z-index:251659264;mso-width-relative:page;mso-height-relative:page;" fillcolor="#000000" filled="t" stroked="f" coordsize="6096,6096" o:gfxdata="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6zze9YAAAALAQAADwAAAAAAAAABACAAAAAiAAAAZHJzL2Rvd25yZXYueG1sUEsBAhQAFAAA&#10;AAgAh07iQAENFPIqAgAA+QQAAA4AAAAAAAAAAQAgAAAAJQ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109855</wp:posOffset>
                </wp:positionV>
                <wp:extent cx="6350" cy="635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1" o:spid="_x0000_s1026" o:spt="100" style="position:absolute;left:0pt;margin-left:510.55pt;margin-top:8.65pt;height:0.5pt;width:0.5pt;mso-position-horizontal-relative:page;z-index:251659264;mso-width-relative:page;mso-height-relative:page;" fillcolor="#000000" filled="t" stroked="f" coordsize="6096,6096" o:gfxdata="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tsghjWAAAACwEAAA8AAAAAAAAAAQAgAAAAIgAAAGRycy9kb3ducmV2LnhtbFBLAQIUABQA&#10;AAAIAIdO4kCnT2SA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140335</wp:posOffset>
                </wp:positionV>
                <wp:extent cx="6350" cy="635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2" o:spid="_x0000_s1026" o:spt="100" style="position:absolute;left:0pt;margin-left:510.55pt;margin-top:11.05pt;height:0.5pt;width:0.5pt;mso-position-horizontal-relative:page;z-index:251659264;mso-width-relative:page;mso-height-relative:page;" fillcolor="#000000" filled="t" stroked="f" coordsize="6096,6095" o:gfxdata="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EqZgjUAAAACwEAAA8AAAAAAAAAAQAgAAAAIgAAAGRycy9kb3ducmV2LnhtbFBLAQIUABQA&#10;AAAIAIdO4kCmRcuhLQIAAPkEAAAOAAAAAAAAAAEAIAAAACM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3" o:spid="_x0000_s1026" o:spt="100" style="position:absolute;left:0pt;margin-left:510.55pt;margin-top:-0.45pt;height:0.5pt;width:0.5pt;mso-position-horizontal-relative:page;z-index:251659264;mso-width-relative:page;mso-height-relative:page;" fillcolor="#000000" filled="t" stroked="f" coordsize="6096,6097" o:gfxdata="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w555P1AAAAAgBAAAPAAAAAAAAAAEAIAAAACIAAABkcnMvZG93bnJldi54bWxQSwECFAAU&#10;AAAACACHTuJAjXNBvy4CAAD5BAAADgAAAAAAAAABACAAAAAjAQAAZHJzL2Uyb0RvYy54bWxQSwUG&#10;AAAAAAYABgBZAQAAww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22860</wp:posOffset>
                </wp:positionV>
                <wp:extent cx="6350" cy="635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4" o:spid="_x0000_s1026" o:spt="100" style="position:absolute;left:0pt;margin-left:510.55pt;margin-top:1.8pt;height:0.5pt;width:0.5pt;mso-position-horizontal-relative:page;z-index:251659264;mso-width-relative:page;mso-height-relative:page;" fillcolor="#000000" filled="t" stroked="f" coordsize="6096,6096" o:gfxdata="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5afeb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JOQov1gAAAAkBAAAPAAAAAAAAAAEAIAAAACIAAABkcnMvZG93bnJldi54bWxQSwECFAAU&#10;AAAACACHTuJA2AGk4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52070</wp:posOffset>
                </wp:positionV>
                <wp:extent cx="6350" cy="635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5" o:spid="_x0000_s1026" o:spt="100" style="position:absolute;left:0pt;margin-left:510.55pt;margin-top:4.1pt;height:0.5pt;width:0.5pt;mso-position-horizontal-relative:page;z-index:251659264;mso-width-relative:page;mso-height-relative:page;" fillcolor="#000000" filled="t" stroked="f" coordsize="6096,6095" o:gfxdata="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20aypdMAAAAJAQAADwAAAAAAAAABACAAAAAiAAAAZHJzL2Rvd25yZXYueG1sUEsBAhQAFAAA&#10;AAgAh07iQJWO6yUtAgAA+QQAAA4AAAAAAAAAAQAgAAAAIgEAAGRycy9lMm9Eb2MueG1sUEsFBgAA&#10;AAAGAAYAWQEAAME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80645</wp:posOffset>
                </wp:positionV>
                <wp:extent cx="6350" cy="6350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6" o:spid="_x0000_s1026" o:spt="100" style="position:absolute;left:0pt;margin-left:510.55pt;margin-top:6.35pt;height:0.5pt;width:0.5pt;mso-position-horizontal-relative:page;z-index:251659264;mso-width-relative:page;mso-height-relative:page;" fillcolor="#000000" filled="t" stroked="f" coordsize="6096,6096" o:gfxdata="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6zze9YAAAALAQAADwAAAAAAAAABACAAAAAiAAAAZHJzL2Rvd25yZXYueG1sUEsBAhQAFAAA&#10;AAgAh07iQJSERAQqAgAA+QQAAA4AAAAAAAAAAQAgAAAAJQ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9535160</wp:posOffset>
                </wp:positionV>
                <wp:extent cx="6350" cy="6350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7" o:spid="_x0000_s1026" o:spt="100" style="position:absolute;left:0pt;margin-left:510.55pt;margin-top:750.8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+sBMZtgAAAAPAQAADwAAAAAAAAABACAAAAAiAAAAZHJzL2Rvd25yZXYueG1sUEsBAhQA&#10;FAAAAAgAh07iQDLGNHYrAgAA+QQAAA4AAAAAAAAAAQAgAAAAJw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8" o:spid="_x0000_s1026" o:spt="100" style="position:absolute;left:0pt;margin-left:84.35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2woAV1wAAAA0BAAAPAAAAAAAAAAEAIAAAACIAAABkcnMvZG93bnJldi54bWxQSwECFAAU&#10;AAAACACHTuJAsxR01y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29" o:spid="_x0000_s1026" o:spt="100" style="position:absolute;left:0pt;margin-left:84.35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2woAV1wAAAA0BAAAPAAAAAAAAAAEAIAAAACIAAABkcnMvZG93bnJldi54bWxQSwECFAAU&#10;AAAACACHTuJAFVYEpS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2299970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30" o:spid="_x0000_s1026" o:spt="100" style="position:absolute;left:0pt;margin-left:181.1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SfHudgAAAANAQAADwAAAAAAAAABACAAAAAiAAAAZHJzL2Rvd25yZXYueG1sUEsBAhQA&#10;FAAAAAgAh07iQJ57080rAgAA+QQAAA4AAAAAAAAAAQAgAAAAJw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3528695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31" o:spid="_x0000_s1026" o:spt="100" style="position:absolute;left:0pt;margin-left:277.85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hMAU3YAAAADQEAAA8AAAAAAAAAAQAgAAAAIgAAAGRycy9kb3ducmV2LnhtbFBLAQIU&#10;ABQAAAAIAIdO4kA4OaO/LAIAAPkEAAAOAAAAAAAAAAEAIAAAACcBAABkcnMvZTJvRG9jLnhtbFBL&#10;BQYAAAAABgAGAFkBAADF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5231130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6096"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32" o:spid="_x0000_s1026" o:spt="100" style="position:absolute;left:0pt;margin-left:411.9pt;margin-top:767pt;height:0.5pt;width:0.5pt;mso-position-horizontal-relative:page;mso-position-vertical-relative:page;z-index:251659264;mso-width-relative:page;mso-height-relative:page;" fillcolor="#000000" filled="t" stroked="f" coordsize="6095,6096" o:gfxdata="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pRkN9gAAAANAQAADwAAAAAAAAABACAAAAAiAAAAZHJzL2Rvd25yZXYueG1sUEsB&#10;AhQAFAAAAAgAh07iQOp+ussuAgAA+QQAAA4AAAAAAAAAAQAgAAAAJwEAAGRycy9lMm9Eb2MueG1s&#10;UEsFBgAAAAAGAAYAWQEAAMcFAAAAAA==&#10;" path="m0,6096l6095,6096,6095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33" o:spid="_x0000_s1026" o:spt="100" style="position:absolute;left:0pt;margin-left:510.55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S2AYHYAAAADwEAAA8AAAAAAAAAAQAgAAAAIgAAAGRycy9kb3ducmV2LnhtbFBLAQIU&#10;ABQAAAAIAIdO4kB0vENbLAIAAPkEAAAOAAAAAAAAAAEAIAAAACcBAABkcnMvZTJvRG9jLnhtbFBL&#10;BQYAAAAABgAGAFkBAADF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9740900</wp:posOffset>
                </wp:positionV>
                <wp:extent cx="6350" cy="6350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34" o:spid="_x0000_s1026" o:spt="100" style="position:absolute;left:0pt;margin-left:510.55pt;margin-top:767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S2AYHYAAAADwEAAA8AAAAAAAAAAQAgAAAAIgAAAGRycy9kb3ducmV2LnhtbFBLAQIU&#10;ABQAAAAIAIdO4kBHd2PfLAIAAPkEAAAOAAAAAAAAAAEAIAAAACcBAABkcnMvZTJvRG9jLnhtbFBL&#10;BQYAAAAABgAGAFkBAADF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13A05C2F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2DE0317"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71F6B81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646F0DC4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0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QzqHci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UcWRtcAAAANAQAADwAAAAAAAAABACAAAAAiAAAAZHJzL2Rvd25yZXYueG1sUEsBAhQA&#10;FAAAAAgAh07iQOV49wA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17A024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51435</wp:posOffset>
                </wp:positionV>
                <wp:extent cx="6350" cy="6350"/>
                <wp:effectExtent l="0" t="0" r="0" b="0"/>
                <wp:wrapNone/>
                <wp:docPr id="242" name="Freeform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2" o:spid="_x0000_s1026" o:spt="100" style="position:absolute;left:0pt;margin-left:510.55pt;margin-top:4.05pt;height:0.5pt;width:0.5pt;mso-position-horizontal-relative:page;z-index:251659264;mso-width-relative:page;mso-height-relative:page;" fillcolor="#000000" filled="t" stroked="f" coordsize="6096,6096" o:gfxdata="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gFEgnVAAAACQEAAA8AAAAAAAAAAQAgAAAAIgAAAGRycy9kb3ducmV2LnhtbFBLAQIUABQA&#10;AAAIAIdO4kAPv2eW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5CDC413">
      <w:pPr>
        <w:spacing w:after="173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7AD56A21"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43" name="Freeform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3" o:spid="_x0000_s1026" o:spt="100" style="position:absolute;left:0pt;margin-left:84.3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X336yJkVBkt+CEqlArLkQ4UGDxsM&#10;fPKPYZwBmonupQkmjUiEXUjV601VdYlMonNdfl1zJnGBLEQo7hvlCeJ35QhEnH9AzAWpJ0t0kyUv&#10;djIDljUVVFNBI2dY0EAFPeaCehHTvpRZMtkwZdGNRlox7qyeHcXEe/KzHO8B2s4DM6GXfKaIafQE&#10;eYukRkPa0/I05jBsxkm2f8TMspsgpHagsqiJK6l7449wc4XB6b4+9Fon1hDa4zcd2Fmku0EftbDQ&#10;vhPZu8zejD7G0wEvgLRNAi9Xn0s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6q2LSAAAABgEAAA8AAAAAAAAAAQAgAAAAIgAAAGRycy9kb3ducmV2LnhtbFBLAQIUABQAAAAI&#10;AIdO4kCp/RfkLAIAAPkEAAAOAAAAAAAAAAEAIAAAACE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44" name="Freeform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4" o:spid="_x0000_s1026" o:spt="100" style="position:absolute;left:0pt;margin-left:84.3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6q2LSAAAABgEAAA8AAAAAAAAAAQAgAAAAIgAAAGRycy9kb3ducmV2LnhtbFBLAQIUABQAAAAI&#10;AIdO4kCaNjdgLAIAAPkEAAAOAAAAAAAAAAEAIAAAACE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2299970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45" name="Freeform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5" o:spid="_x0000_s1026" o:spt="100" style="position:absolute;left:0pt;margin-left:181.1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36fdF0wAAAAYBAAAPAAAAAAAAAAEAIAAAACIAAABkcnMvZG93bnJldi54bWxQSwECFAAUAAAA&#10;CACHTuJAPHRHEiwCAAD5BAAADgAAAAAAAAABACAAAAAi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46" name="Freeform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6" o:spid="_x0000_s1026" o:spt="100" style="position:absolute;left:0pt;margin-left:510.5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k4iss1AAAAAgBAAAPAAAAAAAAAAEAIAAAACIAAABkcnMvZG93bnJldi54bWxQSwECFAAUAAAA&#10;CACHTuJA1rPXhC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247" name="Freeform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7" o:spid="_x0000_s1026" o:spt="100" style="position:absolute;left:0pt;margin-left:510.5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5OIrLNQAAAAIAQAADwAAAAAAAAABACAAAAAiAAAAZHJzL2Rvd25yZXYueG1sUEsBAhQAFAAA&#10;AAgAh07iQHDxp/Y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C1DD9B1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239697DB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52900DA5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5CD43A39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3166C6C6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5C72CF11">
      <w:pPr>
        <w:spacing w:before="0" w:after="0" w:line="487" w:lineRule="exact"/>
        <w:ind w:left="1280" w:right="0" w:firstLine="0"/>
        <w:rPr>
          <w:rFonts w:ascii="宋体" w:hAnsi="宋体" w:cs="宋体"/>
          <w:color w:val="000000"/>
          <w:sz w:val="44"/>
          <w:szCs w:val="44"/>
        </w:rPr>
      </w:pPr>
    </w:p>
    <w:p w14:paraId="416BD6B6">
      <w:pPr>
        <w:spacing w:before="0" w:after="0" w:line="487" w:lineRule="exact"/>
        <w:ind w:right="0"/>
        <w:rPr>
          <w:rFonts w:ascii="宋体" w:hAnsi="宋体" w:cs="宋体"/>
          <w:color w:val="000000"/>
          <w:sz w:val="44"/>
          <w:szCs w:val="44"/>
        </w:rPr>
      </w:pPr>
    </w:p>
    <w:p w14:paraId="401D246D">
      <w:pPr>
        <w:pStyle w:val="2"/>
        <w:bidi w:val="0"/>
        <w:spacing w:before="0" w:beforeAutospacing="0" w:afterAutospacing="0" w:line="240" w:lineRule="auto"/>
      </w:pPr>
      <w:r>
        <w:t xml:space="preserve">产品规格  </w:t>
      </w:r>
    </w:p>
    <w:p w14:paraId="6D0E5F02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vertAnchor="text" w:horzAnchor="page" w:tblpX="1687" w:tblpY="-270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2232"/>
        <w:gridCol w:w="103"/>
        <w:gridCol w:w="112"/>
        <w:gridCol w:w="3120"/>
        <w:gridCol w:w="103"/>
        <w:gridCol w:w="112"/>
        <w:gridCol w:w="2522"/>
        <w:gridCol w:w="103"/>
      </w:tblGrid>
      <w:tr w14:paraId="468A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12" w:type="dxa"/>
            <w:tcBorders>
              <w:right w:val="nil"/>
            </w:tcBorders>
            <w:shd w:val="clear" w:color="auto" w:fill="C6D9F1"/>
          </w:tcPr>
          <w:p w14:paraId="50B1730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32" w:type="dxa"/>
            <w:tcBorders>
              <w:left w:val="nil"/>
              <w:right w:val="nil"/>
            </w:tcBorders>
            <w:shd w:val="clear" w:color="auto" w:fill="C6D9F1"/>
          </w:tcPr>
          <w:p w14:paraId="4335A6B1">
            <w:pPr>
              <w:spacing w:before="172" w:after="172" w:line="240" w:lineRule="auto"/>
              <w:ind w:left="693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8"/>
                <w:szCs w:val="28"/>
              </w:rPr>
              <w:t xml:space="preserve">规格项  </w:t>
            </w:r>
          </w:p>
        </w:tc>
        <w:tc>
          <w:tcPr>
            <w:tcW w:w="103" w:type="dxa"/>
            <w:tcBorders>
              <w:left w:val="nil"/>
            </w:tcBorders>
            <w:shd w:val="clear" w:color="auto" w:fill="C6D9F1"/>
          </w:tcPr>
          <w:p w14:paraId="75ECFD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" w:type="dxa"/>
            <w:tcBorders>
              <w:right w:val="nil"/>
            </w:tcBorders>
            <w:shd w:val="clear" w:color="auto" w:fill="C6D9F1"/>
          </w:tcPr>
          <w:p w14:paraId="2F8802A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20" w:type="dxa"/>
            <w:tcBorders>
              <w:left w:val="nil"/>
              <w:right w:val="nil"/>
            </w:tcBorders>
            <w:shd w:val="clear" w:color="auto" w:fill="C6D9F1"/>
          </w:tcPr>
          <w:p w14:paraId="24C7018A">
            <w:pPr>
              <w:spacing w:before="172" w:after="172" w:line="240" w:lineRule="auto"/>
              <w:ind w:left="1280" w:right="-18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8"/>
                <w:szCs w:val="28"/>
              </w:rPr>
              <w:t xml:space="preserve">参数  </w:t>
            </w:r>
          </w:p>
        </w:tc>
        <w:tc>
          <w:tcPr>
            <w:tcW w:w="103" w:type="dxa"/>
            <w:tcBorders>
              <w:left w:val="nil"/>
            </w:tcBorders>
            <w:shd w:val="clear" w:color="auto" w:fill="C6D9F1"/>
          </w:tcPr>
          <w:p w14:paraId="3AE171F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" w:type="dxa"/>
            <w:tcBorders>
              <w:right w:val="nil"/>
            </w:tcBorders>
            <w:shd w:val="clear" w:color="auto" w:fill="C6D9F1"/>
          </w:tcPr>
          <w:p w14:paraId="4992CF9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2" w:type="dxa"/>
            <w:tcBorders>
              <w:left w:val="nil"/>
              <w:right w:val="nil"/>
            </w:tcBorders>
            <w:shd w:val="clear" w:color="auto" w:fill="C6D9F1"/>
          </w:tcPr>
          <w:p w14:paraId="362873DA">
            <w:pPr>
              <w:spacing w:before="172" w:after="172" w:line="240" w:lineRule="auto"/>
              <w:ind w:left="979" w:right="0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8"/>
                <w:szCs w:val="28"/>
              </w:rPr>
              <w:t xml:space="preserve">说明  </w:t>
            </w:r>
          </w:p>
        </w:tc>
        <w:tc>
          <w:tcPr>
            <w:tcW w:w="103" w:type="dxa"/>
            <w:tcBorders>
              <w:left w:val="nil"/>
            </w:tcBorders>
            <w:shd w:val="clear" w:color="auto" w:fill="C6D9F1"/>
          </w:tcPr>
          <w:p w14:paraId="61EC21C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6C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exact"/>
        </w:trPr>
        <w:tc>
          <w:tcPr>
            <w:tcW w:w="112" w:type="dxa"/>
            <w:tcBorders>
              <w:right w:val="nil"/>
            </w:tcBorders>
          </w:tcPr>
          <w:p w14:paraId="15D30A0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4348167A">
            <w:pPr>
              <w:spacing w:before="46" w:after="0" w:line="240" w:lineRule="exact"/>
              <w:ind w:left="555" w:right="-18" w:firstLine="210" w:firstLineChars="100"/>
              <w:jc w:val="both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CPU</w:t>
            </w:r>
          </w:p>
        </w:tc>
        <w:tc>
          <w:tcPr>
            <w:tcW w:w="3335" w:type="dxa"/>
            <w:gridSpan w:val="3"/>
          </w:tcPr>
          <w:p w14:paraId="44589CBC">
            <w:pPr>
              <w:spacing w:before="2" w:after="0" w:line="240" w:lineRule="auto"/>
              <w:ind w:left="755" w:right="-18" w:firstLine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  <w:t>Quad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  <w:t>A53 1.5GHZ+RISC-V 300MHz</w:t>
            </w:r>
          </w:p>
        </w:tc>
        <w:tc>
          <w:tcPr>
            <w:tcW w:w="2737" w:type="dxa"/>
            <w:gridSpan w:val="3"/>
          </w:tcPr>
          <w:p w14:paraId="524D9B7C">
            <w:pPr>
              <w:spacing w:before="46" w:after="0" w:line="240" w:lineRule="exact"/>
              <w:ind w:left="333" w:right="387" w:firstLine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160C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exact"/>
        </w:trPr>
        <w:tc>
          <w:tcPr>
            <w:tcW w:w="112" w:type="dxa"/>
            <w:tcBorders>
              <w:right w:val="nil"/>
            </w:tcBorders>
          </w:tcPr>
          <w:p w14:paraId="4725DEB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  <w:vAlign w:val="top"/>
          </w:tcPr>
          <w:p w14:paraId="54E98F2C">
            <w:pPr>
              <w:spacing w:before="2" w:after="0" w:line="240" w:lineRule="auto"/>
              <w:ind w:left="635" w:leftChars="0" w:right="-18" w:rightChars="0" w:firstLine="210" w:firstLineChars="100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内存  </w:t>
            </w:r>
          </w:p>
        </w:tc>
        <w:tc>
          <w:tcPr>
            <w:tcW w:w="3335" w:type="dxa"/>
            <w:gridSpan w:val="3"/>
            <w:vAlign w:val="top"/>
          </w:tcPr>
          <w:p w14:paraId="31C281D4">
            <w:pPr>
              <w:spacing w:before="2" w:after="0" w:line="240" w:lineRule="auto"/>
              <w:ind w:right="-18" w:rightChars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6" name="Freeform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2" o:spid="_x0000_s1026" o:spt="100" style="position:absolute;left:0pt;margin-left:0pt;margin-top:-2.15pt;height:0.5pt;width:0.5pt;mso-position-horizontal-relative:page;mso-position-vertical-relative:line;z-index:251687936;mso-width-relative:page;mso-height-relative:page;" fillcolor="#000000" filled="t" stroked="f" coordsize="6096,6096" o:gfxdata="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h&#10;YvEX0gAAAAQBAAAPAAAAAAAAAAEAIAAAACIAAABkcnMvZG93bnJldi54bWxQSwECFAAUAAAACACH&#10;TuJAKTSh2yoCAAD3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7" name="Freeform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3" o:spid="_x0000_s1026" o:spt="100" style="position:absolute;left:0pt;margin-left:166.8pt;margin-top:-2.15pt;height:0.5pt;width:0.5pt;mso-position-horizontal-relative:page;mso-position-vertical-relative:line;z-index:251687936;mso-width-relative:page;mso-height-relative:page;" fillcolor="#000000" filled="t" stroked="f" coordsize="6096,6096" o:gfxdata="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JHkSE1gAAAAkBAAAPAAAAAAAAAAEAIAAAACIAAABkcnMvZG93bnJldi54bWxQSwECFAAU&#10;AAAACACHTuJAj3bRqSwCAAD3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4GB DDR4</w:t>
            </w:r>
          </w:p>
        </w:tc>
        <w:tc>
          <w:tcPr>
            <w:tcW w:w="2737" w:type="dxa"/>
            <w:gridSpan w:val="3"/>
            <w:vAlign w:val="top"/>
          </w:tcPr>
          <w:p w14:paraId="3D5E0CB1">
            <w:pPr>
              <w:spacing w:before="2" w:after="0" w:line="240" w:lineRule="auto"/>
              <w:ind w:right="-18" w:rightChars="0" w:firstLine="840" w:firstLineChars="40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可定制</w:t>
            </w:r>
          </w:p>
        </w:tc>
      </w:tr>
      <w:tr w14:paraId="3512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exact"/>
        </w:trPr>
        <w:tc>
          <w:tcPr>
            <w:tcW w:w="112" w:type="dxa"/>
            <w:tcBorders>
              <w:right w:val="nil"/>
            </w:tcBorders>
          </w:tcPr>
          <w:p w14:paraId="2139DC6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62E78A99">
            <w:pPr>
              <w:spacing w:before="46" w:after="0" w:line="240" w:lineRule="exact"/>
              <w:ind w:left="555" w:right="-18" w:firstLine="210" w:firstLineChars="10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  <w:t>存储</w:t>
            </w:r>
          </w:p>
        </w:tc>
        <w:tc>
          <w:tcPr>
            <w:tcW w:w="3335" w:type="dxa"/>
            <w:gridSpan w:val="3"/>
          </w:tcPr>
          <w:p w14:paraId="4D5C7007">
            <w:pPr>
              <w:spacing w:before="46" w:after="0" w:line="240" w:lineRule="exact"/>
              <w:ind w:right="-18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-401955</wp:posOffset>
                      </wp:positionV>
                      <wp:extent cx="6350" cy="6350"/>
                      <wp:effectExtent l="0" t="0" r="0" b="0"/>
                      <wp:wrapNone/>
                      <wp:docPr id="248" name="Freeform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48" o:spid="_x0000_s1026" o:spt="100" style="position:absolute;left:0pt;margin-left:0pt;margin-top:-31.6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9jPDjTAAAABgEAAA8AAAAAAAAAAQAgAAAAIgAAAGRycy9kb3ducmV2LnhtbFBLAQIUABQAAAAI&#10;AIdO4kDxI+dX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-401955</wp:posOffset>
                      </wp:positionV>
                      <wp:extent cx="6350" cy="6350"/>
                      <wp:effectExtent l="0" t="0" r="0" b="0"/>
                      <wp:wrapNone/>
                      <wp:docPr id="249" name="Freeform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49" o:spid="_x0000_s1026" o:spt="100" style="position:absolute;left:0pt;margin-left:166.8pt;margin-top:-31.6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5jVEdcAAAALAQAADwAAAAAAAAABACAAAAAiAAAAZHJzL2Rvd25yZXYueG1sUEsBAhQA&#10;FAAAAAgAh07iQFdhlyUsAgAA+QQAAA4AAAAAAAAAAQAgAAAAJgEAAGRycy9lMm9Eb2MueG1sUEsF&#10;BgAAAAAGAAYAWQEAAMQ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250" name="Freeform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0" o:spid="_x0000_s1026" o:spt="100" style="position:absolute;left:0pt;margin-left:0pt;margin-top:0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4g&#10;c/TOAAAAAQEAAA8AAAAAAAAAAQAgAAAAIgAAAGRycy9kb3ducmV2LnhtbFBLAQIUABQAAAAIAIdO&#10;4kC69YWWLQIAAPkEAAAOAAAAAAAAAAEAIAAAAB0BAABkcnMvZTJvRG9jLnhtbFBLBQYAAAAABgAG&#10;AFkBAAC8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251" name="Freeform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1" o:spid="_x0000_s1026" o:spt="100" style="position:absolute;left:0pt;margin-left:166.8pt;margin-top:0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SQxSTTAAAABgEAAA8AAAAAAAAAAQAgAAAAIgAAAGRycy9kb3ducmV2LnhtbFBLAQIUABQA&#10;AAAIAIdO4kAct/XkLgIAAPkEAAAOAAAAAAAAAAEAIAAAACIBAABkcnMvZTJvRG9jLnhtbFBLBQYA&#10;AAAABgAGAFkBAADC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64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GB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eMMC</w:t>
            </w:r>
          </w:p>
        </w:tc>
        <w:tc>
          <w:tcPr>
            <w:tcW w:w="2737" w:type="dxa"/>
            <w:gridSpan w:val="3"/>
          </w:tcPr>
          <w:p w14:paraId="52C1B6DB">
            <w:pPr>
              <w:spacing w:before="46" w:after="0" w:line="240" w:lineRule="exact"/>
              <w:ind w:right="387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可定制</w:t>
            </w:r>
          </w:p>
        </w:tc>
      </w:tr>
      <w:tr w14:paraId="0F14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exact"/>
        </w:trPr>
        <w:tc>
          <w:tcPr>
            <w:tcW w:w="112" w:type="dxa"/>
            <w:tcBorders>
              <w:right w:val="nil"/>
            </w:tcBorders>
          </w:tcPr>
          <w:p w14:paraId="468527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566F3FBE">
            <w:pPr>
              <w:spacing w:before="46" w:after="0" w:line="240" w:lineRule="exact"/>
              <w:ind w:left="555" w:right="-18" w:firstLine="210" w:firstLineChars="100"/>
              <w:jc w:val="both"/>
              <w:rPr>
                <w:rFonts w:hint="default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  <w:t>USB</w:t>
            </w:r>
          </w:p>
        </w:tc>
        <w:tc>
          <w:tcPr>
            <w:tcW w:w="3335" w:type="dxa"/>
            <w:gridSpan w:val="3"/>
          </w:tcPr>
          <w:p w14:paraId="506F27B2">
            <w:pPr>
              <w:spacing w:before="46" w:after="0" w:line="240" w:lineRule="exact"/>
              <w:ind w:right="-18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USB 2.0</w:t>
            </w:r>
          </w:p>
        </w:tc>
        <w:tc>
          <w:tcPr>
            <w:tcW w:w="2737" w:type="dxa"/>
            <w:gridSpan w:val="3"/>
          </w:tcPr>
          <w:p w14:paraId="54F82888">
            <w:pPr>
              <w:spacing w:before="46" w:after="0" w:line="240" w:lineRule="exact"/>
              <w:ind w:right="387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421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exact"/>
        </w:trPr>
        <w:tc>
          <w:tcPr>
            <w:tcW w:w="112" w:type="dxa"/>
            <w:tcBorders>
              <w:right w:val="nil"/>
            </w:tcBorders>
          </w:tcPr>
          <w:p w14:paraId="032501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12F43602">
            <w:pPr>
              <w:spacing w:before="46" w:after="0" w:line="240" w:lineRule="exact"/>
              <w:ind w:left="555" w:right="-18" w:firstLine="210" w:firstLineChars="100"/>
              <w:jc w:val="both"/>
              <w:rPr>
                <w:rFonts w:hint="default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  <w:t>WLAN</w:t>
            </w:r>
          </w:p>
        </w:tc>
        <w:tc>
          <w:tcPr>
            <w:tcW w:w="3335" w:type="dxa"/>
            <w:gridSpan w:val="3"/>
          </w:tcPr>
          <w:p w14:paraId="162E95C7">
            <w:pPr>
              <w:spacing w:before="46" w:after="0" w:line="240" w:lineRule="exact"/>
              <w:ind w:right="-18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737" w:type="dxa"/>
            <w:gridSpan w:val="3"/>
          </w:tcPr>
          <w:p w14:paraId="44C5E263">
            <w:pPr>
              <w:spacing w:before="46" w:after="0" w:line="240" w:lineRule="exact"/>
              <w:ind w:right="387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可扩展</w:t>
            </w:r>
          </w:p>
        </w:tc>
      </w:tr>
      <w:tr w14:paraId="1A9F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67D9D6FB">
            <w:pPr>
              <w:spacing w:after="0" w:line="240" w:lineRule="auto"/>
              <w:rPr>
                <w:rFonts w:hint="eastAsia" w:ascii="Times New Roman" w:hAnsi="Times New Roman" w:eastAsia="宋体"/>
                <w:color w:val="000000" w:themeColor="text1"/>
                <w:sz w:val="1"/>
                <w:szCs w:val="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color w:val="000000" w:themeColor="text1"/>
                <w:sz w:val="1"/>
                <w:szCs w:val="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1E8A7F2A">
            <w:pPr>
              <w:spacing w:before="2" w:after="0" w:line="240" w:lineRule="auto"/>
              <w:ind w:left="75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传感器  </w:t>
            </w:r>
          </w:p>
        </w:tc>
        <w:tc>
          <w:tcPr>
            <w:tcW w:w="3335" w:type="dxa"/>
            <w:gridSpan w:val="3"/>
          </w:tcPr>
          <w:p w14:paraId="3BA714C8">
            <w:pPr>
              <w:spacing w:before="2" w:after="0" w:line="240" w:lineRule="auto"/>
              <w:ind w:left="172" w:right="-18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54" name="Freeform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4" o:spid="_x0000_s1026" o:spt="100" style="position:absolute;left:0pt;margin-left:0pt;margin-top:-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X336yJkVBkt+CEqlArLkQ4UGDxsM&#10;fPKPYZwBmonupQkmjUiEXUjV601VdYlMonNdfl1zJnGBLEQo7hvlCeJ35QhEnH9AzAWpJ0t0kyUv&#10;djIDljUVVFNBI2dY0EAFPeaCehHTvpRZMtkwZdGNRlox7qyeHcXEe/KzHO8B2s4DM6GXfKaIafQE&#10;eYukRkPa0/I05jBsxkm2f8TMspsgpHagsqiJK6l7449wc4XB6b4+9Fon1hDa4zcd2Fmku0EftbDQ&#10;vhPZu8zejD7G0wEvgLRNAi9Xn0s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Fi8RfSAAAABAEAAA8AAAAAAAAAAQAgAAAAIgAAAGRycy9kb3ducmV2LnhtbFBLAQIUABQAAAAI&#10;AIdO4kAFQPBf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55" name="Freeform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55" o:spid="_x0000_s1026" o:spt="100" style="position:absolute;left:0pt;margin-left:166.8pt;margin-top:-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JHkSE1gAAAAkBAAAPAAAAAAAAAAEAIAAAACIAAABkcnMvZG93bnJldi54bWxQSwECFAAU&#10;AAAACACHTuJAowKALS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IMX415</w:t>
            </w:r>
          </w:p>
        </w:tc>
        <w:tc>
          <w:tcPr>
            <w:tcW w:w="2737" w:type="dxa"/>
            <w:gridSpan w:val="3"/>
          </w:tcPr>
          <w:p w14:paraId="2A7F201C">
            <w:pPr>
              <w:spacing w:before="2" w:after="0" w:line="240" w:lineRule="auto"/>
              <w:ind w:right="0"/>
              <w:jc w:val="center"/>
              <w:rPr>
                <w:rFonts w:hint="default" w:ascii="宋体" w:hAnsi="宋体" w:eastAsia="宋体" w:cs="宋体"/>
                <w:color w:val="01030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支持双路</w:t>
            </w:r>
          </w:p>
        </w:tc>
      </w:tr>
      <w:tr w14:paraId="2801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exact"/>
        </w:trPr>
        <w:tc>
          <w:tcPr>
            <w:tcW w:w="112" w:type="dxa"/>
            <w:tcBorders>
              <w:right w:val="nil"/>
            </w:tcBorders>
          </w:tcPr>
          <w:p w14:paraId="6D79013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765B8211">
            <w:pPr>
              <w:spacing w:before="4" w:after="0" w:line="240" w:lineRule="auto"/>
              <w:ind w:left="63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蓝牙</w:t>
            </w:r>
          </w:p>
        </w:tc>
        <w:tc>
          <w:tcPr>
            <w:tcW w:w="3335" w:type="dxa"/>
            <w:gridSpan w:val="3"/>
          </w:tcPr>
          <w:p w14:paraId="4F12897A">
            <w:pPr>
              <w:spacing w:before="4" w:after="0" w:line="240" w:lineRule="auto"/>
              <w:ind w:left="112" w:right="-18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0" name="Freeform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0" o:spid="_x0000_s1026" o:spt="100" style="position:absolute;left:0pt;margin-left:0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o&#10;XkCi0gAAAAQBAAAPAAAAAAAAAAEAIAAAACIAAABkcnMvZG93bnJldi54bWxQSwECFAAUAAAACACH&#10;TuJAhlLQqC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1" name="Freeform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1" o:spid="_x0000_s1026" o:spt="100" style="position:absolute;left:0pt;margin-left:166.8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u2ypLWAAAACQEAAA8AAAAAAAAAAQAgAAAAIgAAAGRycy9kb3ducmV2LnhtbFBLAQIUABQA&#10;AAAIAIdO4kAgEKDa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737" w:type="dxa"/>
            <w:gridSpan w:val="3"/>
          </w:tcPr>
          <w:p w14:paraId="2AC7B6D3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可扩展</w:t>
            </w:r>
          </w:p>
        </w:tc>
      </w:tr>
      <w:tr w14:paraId="4EC4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508B260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724D61F2">
            <w:pPr>
              <w:spacing w:before="1" w:after="0" w:line="240" w:lineRule="auto"/>
              <w:ind w:left="63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以太网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3335" w:type="dxa"/>
            <w:gridSpan w:val="3"/>
          </w:tcPr>
          <w:p w14:paraId="76C15BFE">
            <w:pPr>
              <w:spacing w:before="1" w:after="0" w:line="240" w:lineRule="auto"/>
              <w:ind w:left="201" w:right="-18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2" name="Freeform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2" o:spid="_x0000_s1026" o:spt="100" style="position:absolute;left:0pt;margin-left:0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F5AotIAAAAEAQAADwAAAAAAAAABACAAAAAiAAAAZHJzL2Rvd25yZXYueG1sUEsBAhQAFAAAAAgA&#10;h07iQMrXMEw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3" name="Freeform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3" o:spid="_x0000_s1026" o:spt="100" style="position:absolute;left:0pt;margin-left:166.8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rtsqS1gAAAAkBAAAPAAAAAAAAAAEAIAAAACIAAABkcnMvZG93bnJldi54bWxQSwECFAAU&#10;AAAACACHTuJAbJVAPi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RJ45 10/100</w:t>
            </w:r>
            <w:r>
              <w:rPr>
                <w:rFonts w:hint="eastAsia" w:ascii="宋体" w:hAnsi="宋体" w:eastAsia="宋体" w:cs="宋体"/>
                <w:color w:val="000000"/>
                <w:spacing w:val="60"/>
                <w:sz w:val="21"/>
                <w:szCs w:val="21"/>
                <w:u w:val="single"/>
              </w:rPr>
              <w:t>M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自适应以太网</w:t>
            </w:r>
          </w:p>
        </w:tc>
        <w:tc>
          <w:tcPr>
            <w:tcW w:w="2737" w:type="dxa"/>
            <w:gridSpan w:val="3"/>
          </w:tcPr>
          <w:p w14:paraId="209F04DA">
            <w:pPr>
              <w:spacing w:before="1" w:after="0" w:line="240" w:lineRule="auto"/>
              <w:ind w:left="413" w:right="0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</w:p>
        </w:tc>
      </w:tr>
      <w:tr w14:paraId="7966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2268C50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5CF7BC3B">
            <w:pPr>
              <w:spacing w:before="1" w:after="0" w:line="240" w:lineRule="auto"/>
              <w:ind w:left="635" w:right="-18" w:firstLine="0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串口</w:t>
            </w:r>
          </w:p>
        </w:tc>
        <w:tc>
          <w:tcPr>
            <w:tcW w:w="3335" w:type="dxa"/>
            <w:gridSpan w:val="3"/>
          </w:tcPr>
          <w:p w14:paraId="228294AB">
            <w:pPr>
              <w:spacing w:before="1" w:after="0" w:line="240" w:lineRule="auto"/>
              <w:ind w:left="201" w:right="-18" w:firstLine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RS485/UART</w:t>
            </w:r>
          </w:p>
        </w:tc>
        <w:tc>
          <w:tcPr>
            <w:tcW w:w="2737" w:type="dxa"/>
            <w:gridSpan w:val="3"/>
          </w:tcPr>
          <w:p w14:paraId="208B4BD6">
            <w:pPr>
              <w:spacing w:before="1" w:after="0" w:line="240" w:lineRule="auto"/>
              <w:ind w:left="413" w:right="0" w:firstLine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6BB4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0B8446C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35C1D511">
            <w:pPr>
              <w:spacing w:before="1" w:after="0" w:line="240" w:lineRule="auto"/>
              <w:ind w:left="635" w:right="-18" w:firstLine="0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音频</w:t>
            </w:r>
          </w:p>
        </w:tc>
        <w:tc>
          <w:tcPr>
            <w:tcW w:w="3335" w:type="dxa"/>
            <w:gridSpan w:val="3"/>
          </w:tcPr>
          <w:p w14:paraId="719765AF">
            <w:pPr>
              <w:spacing w:before="1" w:after="0" w:line="240" w:lineRule="auto"/>
              <w:ind w:left="201" w:right="-18" w:firstLine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输入/输出</w:t>
            </w:r>
          </w:p>
        </w:tc>
        <w:tc>
          <w:tcPr>
            <w:tcW w:w="2737" w:type="dxa"/>
            <w:gridSpan w:val="3"/>
          </w:tcPr>
          <w:p w14:paraId="6DED14FC">
            <w:pPr>
              <w:spacing w:before="1" w:after="0" w:line="240" w:lineRule="auto"/>
              <w:ind w:left="413" w:right="0" w:firstLine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4FF9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0F882F5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5277589B">
            <w:pPr>
              <w:spacing w:before="2" w:after="0" w:line="240" w:lineRule="auto"/>
              <w:ind w:left="63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工作温度  </w:t>
            </w:r>
          </w:p>
        </w:tc>
        <w:tc>
          <w:tcPr>
            <w:tcW w:w="3335" w:type="dxa"/>
            <w:gridSpan w:val="3"/>
          </w:tcPr>
          <w:p w14:paraId="45D3A3E1">
            <w:pPr>
              <w:spacing w:before="2" w:after="0" w:line="240" w:lineRule="auto"/>
              <w:ind w:left="292" w:right="-18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84" name="Freeform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4" o:spid="_x0000_s1026" o:spt="100" style="position:absolute;left:0pt;margin-left:0pt;margin-top:-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Fi8RfSAAAABAEAAA8AAAAAAAAAAQAgAAAAIgAAAGRycy9kb3ducmV2LnhtbFBLAQIUABQAAAAI&#10;AIdO4kBfXmC6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85" name="Freeform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5" o:spid="_x0000_s1026" o:spt="100" style="position:absolute;left:0pt;margin-left:166.8pt;margin-top:-2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JHkSE1gAAAAkBAAAPAAAAAAAAAAEAIAAAACIAAABkcnMvZG93bnJldi54bWxQSwECFAAU&#10;AAAACACHTuJA+RwQyC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-30℃~65℃(-22℉~149℉)</w:t>
            </w:r>
          </w:p>
        </w:tc>
        <w:tc>
          <w:tcPr>
            <w:tcW w:w="2737" w:type="dxa"/>
            <w:gridSpan w:val="3"/>
          </w:tcPr>
          <w:p w14:paraId="7BE81644">
            <w:pPr>
              <w:spacing w:before="2" w:after="0" w:line="240" w:lineRule="auto"/>
              <w:ind w:left="893" w:right="0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湿度&lt;95%</w:t>
            </w:r>
          </w:p>
        </w:tc>
      </w:tr>
      <w:tr w14:paraId="345D9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5827A0B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0BCBE409">
            <w:pPr>
              <w:spacing w:before="2" w:after="0" w:line="240" w:lineRule="auto"/>
              <w:ind w:left="63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电源输入  </w:t>
            </w:r>
          </w:p>
        </w:tc>
        <w:tc>
          <w:tcPr>
            <w:tcW w:w="3335" w:type="dxa"/>
            <w:gridSpan w:val="3"/>
          </w:tcPr>
          <w:p w14:paraId="0643967B">
            <w:pPr>
              <w:spacing w:before="2" w:after="0" w:line="240" w:lineRule="auto"/>
              <w:ind w:left="1313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86" name="Freeform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6" o:spid="_x0000_s1026" o:spt="100" style="position:absolute;left:0pt;margin-left:0pt;margin-top:-2.1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rM+GtAAAAAEAQAADwAAAAAAAAABACAAAAAiAAAAZHJzL2Rvd25yZXYueG1sUEsBAhQAFAAAAAgA&#10;h07iQPgWv+ktAgAA+QQAAA4AAAAAAAAAAQAgAAAAHwEAAGRycy9lMm9Eb2MueG1sUEsFBgAAAAAG&#10;AAYAWQEAAL4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87" name="Freeform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7" o:spid="_x0000_s1026" o:spt="100" style="position:absolute;left:0pt;margin-left:166.8pt;margin-top:-2.1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doFLv1AAAAAkBAAAPAAAAAAAAAAEAIAAAACIAAABkcnMvZG93bnJldi54bWxQSwECFAAU&#10;AAAACACHTuJAXlTPmy4CAAD5BAAADgAAAAAAAAABACAAAAAj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DC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V</w:t>
            </w:r>
          </w:p>
        </w:tc>
        <w:tc>
          <w:tcPr>
            <w:tcW w:w="2737" w:type="dxa"/>
            <w:gridSpan w:val="3"/>
          </w:tcPr>
          <w:p w14:paraId="1A7F058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D9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31EBB37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061E5121">
            <w:pPr>
              <w:spacing w:before="1" w:after="0" w:line="240" w:lineRule="auto"/>
              <w:ind w:left="875" w:right="-18" w:firstLine="0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功耗  </w:t>
            </w:r>
          </w:p>
        </w:tc>
        <w:tc>
          <w:tcPr>
            <w:tcW w:w="3335" w:type="dxa"/>
            <w:gridSpan w:val="3"/>
          </w:tcPr>
          <w:p w14:paraId="5493782A">
            <w:pPr>
              <w:spacing w:before="1" w:after="0" w:line="240" w:lineRule="auto"/>
              <w:ind w:left="1433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8" name="Freeform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8" o:spid="_x0000_s1026" o:spt="100" style="position:absolute;left:0pt;margin-left:0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F5AotIAAAAEAQAADwAAAAAAAAABACAAAAAiAAAAZHJzL2Rvd25yZXYueG1sUEsBAhQAFAAAAAgA&#10;h07iQDRLsI0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-27940</wp:posOffset>
                      </wp:positionV>
                      <wp:extent cx="6350" cy="6350"/>
                      <wp:effectExtent l="0" t="0" r="0" b="0"/>
                      <wp:wrapNone/>
                      <wp:docPr id="289" name="Freeform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89" o:spid="_x0000_s1026" o:spt="100" style="position:absolute;left:0pt;margin-left:166.8pt;margin-top:-2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u2ypLWAAAACQEAAA8AAAAAAAAAAQAgAAAAIgAAAGRycy9kb3ducmV2LnhtbFBLAQIUABQA&#10;AAAIAIdO4kCSCcD/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&lt; 5W</w:t>
            </w:r>
          </w:p>
        </w:tc>
        <w:tc>
          <w:tcPr>
            <w:tcW w:w="2737" w:type="dxa"/>
            <w:gridSpan w:val="3"/>
          </w:tcPr>
          <w:p w14:paraId="6BDF71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3E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exact"/>
        </w:trPr>
        <w:tc>
          <w:tcPr>
            <w:tcW w:w="112" w:type="dxa"/>
            <w:tcBorders>
              <w:right w:val="nil"/>
            </w:tcBorders>
          </w:tcPr>
          <w:p w14:paraId="4A1CB39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5" w:type="dxa"/>
            <w:gridSpan w:val="2"/>
            <w:tcBorders>
              <w:left w:val="nil"/>
            </w:tcBorders>
          </w:tcPr>
          <w:p w14:paraId="5D4C0513">
            <w:pPr>
              <w:spacing w:before="2" w:after="0" w:line="240" w:lineRule="auto"/>
              <w:ind w:left="555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结构尺寸  </w:t>
            </w:r>
          </w:p>
        </w:tc>
        <w:tc>
          <w:tcPr>
            <w:tcW w:w="3335" w:type="dxa"/>
            <w:gridSpan w:val="3"/>
          </w:tcPr>
          <w:p w14:paraId="070BB1ED">
            <w:pPr>
              <w:spacing w:before="2" w:after="0" w:line="240" w:lineRule="auto"/>
              <w:ind w:left="1293" w:right="-18" w:firstLine="0"/>
              <w:jc w:val="both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90" name="Freeform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90" o:spid="_x0000_s1026" o:spt="100" style="position:absolute;left:0pt;margin-left:0pt;margin-top:-2.1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tsGBdEAAAAEAQAADwAAAAAAAAABACAAAAAiAAAAZHJzL2Rvd25yZXYueG1sUEsBAhQAFAAAAAgA&#10;h07iQH+d0kwsAgAA+QQAAA4AAAAAAAAAAQAgAAAAIAEAAGRycy9lMm9Eb2MueG1sUEsFBgAAAAAG&#10;AAYAWQEAAL4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2118360</wp:posOffset>
                      </wp:positionH>
                      <wp:positionV relativeFrom="line">
                        <wp:posOffset>-27305</wp:posOffset>
                      </wp:positionV>
                      <wp:extent cx="6350" cy="6350"/>
                      <wp:effectExtent l="0" t="0" r="0" b="0"/>
                      <wp:wrapNone/>
                      <wp:docPr id="291" name="Freeform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291" o:spid="_x0000_s1026" o:spt="100" style="position:absolute;left:0pt;margin-left:166.8pt;margin-top:-2.1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fxFc9YAAAAJAQAADwAAAAAAAAABACAAAAAiAAAAZHJzL2Rvd25yZXYueG1sUEsBAhQA&#10;FAAAAAgAh07iQNnfoj4tAgAA+QQAAA4AAAAAAAAAAQAgAAAAJQEAAGRycy9lMm9Eb2MueG1sUEsF&#10;BgAAAAAGAAYAWQEAAMQ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>38x38</w:t>
            </w:r>
          </w:p>
        </w:tc>
        <w:tc>
          <w:tcPr>
            <w:tcW w:w="2737" w:type="dxa"/>
            <w:gridSpan w:val="3"/>
          </w:tcPr>
          <w:p w14:paraId="6286D396">
            <w:pPr>
              <w:spacing w:before="2" w:after="0" w:line="240" w:lineRule="auto"/>
              <w:ind w:left="693" w:right="627" w:firstLine="0"/>
              <w:jc w:val="center"/>
              <w:rPr>
                <w:rFonts w:hint="eastAsia" w:ascii="宋体" w:hAnsi="宋体" w:eastAsia="宋体" w:cs="宋体"/>
                <w:color w:val="01030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高度可调节</w:t>
            </w:r>
          </w:p>
        </w:tc>
      </w:tr>
    </w:tbl>
    <w:p w14:paraId="7BA1D3E2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08DBC753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3796FD4A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6A562CDB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77D98B35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6AB45526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007D0AA0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66407620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05B80CDC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3BF55536">
      <w:pPr>
        <w:spacing w:line="240" w:lineRule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33"/>
          <w:szCs w:val="33"/>
          <w:shd w:val="clear" w:fill="FFFFFF"/>
        </w:rPr>
      </w:pPr>
    </w:p>
    <w:p w14:paraId="2EDB00D0">
      <w:pPr>
        <w:spacing w:before="0" w:after="0" w:line="266" w:lineRule="exact"/>
        <w:ind w:right="0"/>
        <w:rPr>
          <w:rFonts w:hint="eastAsia" w:ascii="宋体" w:hAnsi="宋体" w:cs="宋体"/>
          <w:color w:val="000000"/>
          <w:sz w:val="24"/>
          <w:szCs w:val="24"/>
        </w:rPr>
      </w:pPr>
    </w:p>
    <w:p w14:paraId="5C5FE588">
      <w:pPr>
        <w:pStyle w:val="2"/>
        <w:bidi w:val="0"/>
        <w:spacing w:before="0" w:beforeAutospacing="0" w:afterAutospacing="0" w:line="240" w:lineRule="auto"/>
        <w:rPr>
          <w:rFonts w:hint="eastAsia"/>
        </w:rPr>
      </w:pPr>
    </w:p>
    <w:p w14:paraId="1B41CCA4">
      <w:pPr>
        <w:pStyle w:val="2"/>
        <w:bidi w:val="0"/>
        <w:spacing w:before="0" w:beforeAutospacing="0" w:afterAutospacing="0" w:line="240" w:lineRule="auto"/>
        <w:rPr>
          <w:rFonts w:hint="eastAsia"/>
        </w:rPr>
      </w:pPr>
    </w:p>
    <w:p w14:paraId="7FFB1F4F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656452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5AD49002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132080</wp:posOffset>
                </wp:positionV>
                <wp:extent cx="6350" cy="6350"/>
                <wp:effectExtent l="0" t="0" r="0" b="0"/>
                <wp:wrapNone/>
                <wp:docPr id="302" name="Freeform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02" o:spid="_x0000_s1026" o:spt="100" style="position:absolute;left:0pt;margin-left:84.35pt;margin-top:10.4pt;height:0.5pt;width:0.5pt;mso-position-horizontal-relative:page;z-index:251659264;mso-width-relative:page;mso-height-relative:page;" fillcolor="#000000" filled="t" stroked="f" coordsize="6096,6096" o:gfxdata="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nOUJdUAAAAJAQAADwAAAAAAAAABACAAAAAiAAAAZHJzL2Rvd25yZXYueG1sUEsBAhQAFAAA&#10;AAgAh07iQNAs9Qk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132080</wp:posOffset>
                </wp:positionV>
                <wp:extent cx="6350" cy="6350"/>
                <wp:effectExtent l="0" t="0" r="0" b="0"/>
                <wp:wrapNone/>
                <wp:docPr id="303" name="Freeform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03" o:spid="_x0000_s1026" o:spt="100" style="position:absolute;left:0pt;margin-left:510.55pt;margin-top:10.4pt;height:0.5pt;width:0.5pt;mso-position-horizontal-relative:page;z-index:251659264;mso-width-relative:page;mso-height-relative:page;" fillcolor="#000000" filled="t" stroked="f" coordsize="6096,6096" o:gfxdata="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p69Ny1gAAAAsBAAAPAAAAAAAAAAEAIAAAACIAAABkcnMvZG93bnJldi54bWxQSwECFAAU&#10;AAAACACHTuJAdm6Fey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125730</wp:posOffset>
                </wp:positionV>
                <wp:extent cx="6350" cy="6350"/>
                <wp:effectExtent l="0" t="0" r="0" b="0"/>
                <wp:wrapNone/>
                <wp:docPr id="312" name="Freeform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2" o:spid="_x0000_s1026" o:spt="100" style="position:absolute;left:0pt;margin-left:84.35pt;margin-top:9.9pt;height:0.5pt;width:0.5pt;mso-position-horizontal-relative:page;z-index:251659264;mso-width-relative:page;mso-height-relative:page;" fillcolor="#000000" filled="t" stroked="f" coordsize="6096,6096" o:gfxdata="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/55ueL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8k1R1gAAAAkBAAAPAAAAAAAAAAEAIAAAACIAAABkcnMvZG93bnJldi54bWxQSwECFAAU&#10;AAAACACHTuJAT1oyN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125730</wp:posOffset>
                </wp:positionV>
                <wp:extent cx="6350" cy="6350"/>
                <wp:effectExtent l="0" t="0" r="0" b="0"/>
                <wp:wrapNone/>
                <wp:docPr id="313" name="Freeform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3" o:spid="_x0000_s1026" o:spt="100" style="position:absolute;left:0pt;margin-left:510.55pt;margin-top:9.9pt;height:0.5pt;width:0.5pt;mso-position-horizontal-relative:page;z-index:251659264;mso-width-relative:page;mso-height-relative:page;" fillcolor="#000000" filled="t" stroked="f" coordsize="6096,6096" o:gfxdata="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y8b+1gAAAAsBAAAPAAAAAAAAAAEAIAAAACIAAABkcnMvZG93bnJldi54bWxQSwECFAAU&#10;AAAACACHTuJA6RhCR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14" name="Freeform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4" o:spid="_x0000_s1026" o:spt="100" style="position:absolute;left:0pt;margin-left:84.35pt;margin-top:12.2pt;height:0.5pt;width:0.5pt;mso-position-horizontal-relative:page;z-index:251659264;mso-width-relative:page;mso-height-relative:page;" fillcolor="#000000" filled="t" stroked="f" coordsize="6096,6096" o:gfxdata="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KNxOt1gAAAAkBAAAPAAAAAAAAAAEAIAAAACIAAABkcnMvZG93bnJldi54bWxQSwECFAAU&#10;AAAACACHTuJA2tNiw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15" name="Freeform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5" o:spid="_x0000_s1026" o:spt="100" style="position:absolute;left:0pt;margin-left:510.55pt;margin-top:12.2pt;height:0.5pt;width:0.5pt;mso-position-horizontal-relative:page;z-index:251659264;mso-width-relative:page;mso-height-relative:page;" fillcolor="#000000" filled="t" stroked="f" coordsize="6096,6096" o:gfxdata="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RayNdcAAAALAQAADwAAAAAAAAABACAAAAAiAAAAZHJzL2Rvd25yZXYueG1sUEsBAhQA&#10;FAAAAAgAh07iQHyRErI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8255</wp:posOffset>
                </wp:positionV>
                <wp:extent cx="6350" cy="6350"/>
                <wp:effectExtent l="0" t="0" r="0" b="0"/>
                <wp:wrapNone/>
                <wp:docPr id="316" name="Freeform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6" o:spid="_x0000_s1026" o:spt="100" style="position:absolute;left:0pt;margin-left:84.35pt;margin-top:0.65pt;height:0.5pt;width:0.5pt;mso-position-horizontal-relative:page;z-index:251659264;mso-width-relative:page;mso-height-relative:page;" fillcolor="#000000" filled="t" stroked="f" coordsize="6096,6096" o:gfxdata="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ekceQ1AAAAAcBAAAPAAAAAAAAAAEAIAAAACIAAABkcnMvZG93bnJldi54bWxQSwECFAAUAAAA&#10;CACHTuJAllaCJC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8255</wp:posOffset>
                </wp:positionV>
                <wp:extent cx="6350" cy="6350"/>
                <wp:effectExtent l="0" t="0" r="0" b="0"/>
                <wp:wrapNone/>
                <wp:docPr id="317" name="Freeform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7" o:spid="_x0000_s1026" o:spt="100" style="position:absolute;left:0pt;margin-left:510.55pt;margin-top:0.65pt;height:0.5pt;width:0.5pt;mso-position-horizontal-relative:page;z-index:251659264;mso-width-relative:page;mso-height-relative:page;" fillcolor="#000000" filled="t" stroked="f" coordsize="6096,6096" o:gfxdata="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/PPygTMrDJb8EJRKBWTJhwoN&#10;HjYY+OyfwjgDNBPdSxNMGpEIu5Cq15uq6hKZROe6/LrmTOICWYhQ3DfKE8TvyhGIOP+AmAtST5bo&#10;Jkte7GQGLGsqqKaCRs6woIEKeswF9SKmfSmzZLJhyqIbjbRi3Fm9OIqJ9+RnOd4DtJ0HZkKv+UwR&#10;0+gJ8hZJjYa0p+VpzGHYjJNs/4iZZTdBSO1AZVETV1L3xh/h5gqD03196LVOrCG0x286sLNId4M+&#10;amGhfSeyd5m9GX2MpwNeAWmbBF6uHko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uNEuLVAAAACQEAAA8AAAAAAAAAAQAgAAAAIgAAAGRycy9kb3ducmV2LnhtbFBLAQIUABQA&#10;AAAIAIdO4kAwFPJW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1379FFCA">
      <w:pPr>
        <w:spacing w:line="240" w:lineRule="auto"/>
        <w:rPr>
          <w:lang w:val="zh-CN"/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39370</wp:posOffset>
                </wp:positionV>
                <wp:extent cx="6350" cy="6350"/>
                <wp:effectExtent l="0" t="0" r="0" b="0"/>
                <wp:wrapNone/>
                <wp:docPr id="318" name="Freeform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8" o:spid="_x0000_s1026" o:spt="100" style="position:absolute;left:0pt;margin-left:84.35pt;margin-top:3.1pt;height:0.5pt;width:0.5pt;mso-position-horizontal-relative:page;z-index:251659264;mso-width-relative:page;mso-height-relative:page;" fillcolor="#000000" filled="t" stroked="f" coordsize="6096,6095" o:gfxdata="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3FL8X0gAAAAcBAAAPAAAAAAAAAAEAIAAAACIAAABkcnMvZG93bnJldi54bWxQSwECFAAUAAAA&#10;CACHTuJAWguNQC0CAAD5BAAADgAAAAAAAAABACAAAAAhAQAAZHJzL2Uyb0RvYy54bWxQSwUGAAAA&#10;AAYABgBZAQAAwA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39370</wp:posOffset>
                </wp:positionV>
                <wp:extent cx="6350" cy="6350"/>
                <wp:effectExtent l="0" t="0" r="0" b="0"/>
                <wp:wrapNone/>
                <wp:docPr id="319" name="Freeform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19" o:spid="_x0000_s1026" o:spt="100" style="position:absolute;left:0pt;margin-left:510.55pt;margin-top:3.1pt;height:0.5pt;width:0.5pt;mso-position-horizontal-relative:page;z-index:251659264;mso-width-relative:page;mso-height-relative:page;" fillcolor="#000000" filled="t" stroked="f" coordsize="6096,6095" o:gfxdata="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3i7U1AAAAAkBAAAPAAAAAAAAAAEAIAAAACIAAABkcnMvZG93bnJldi54bWxQSwECFAAU&#10;AAAACACHTuJA/En9Mi4CAAD5BAAADgAAAAAAAAABACAAAAAj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68580</wp:posOffset>
                </wp:positionV>
                <wp:extent cx="6350" cy="6350"/>
                <wp:effectExtent l="0" t="0" r="0" b="0"/>
                <wp:wrapNone/>
                <wp:docPr id="320" name="Freeform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0" o:spid="_x0000_s1026" o:spt="100" style="position:absolute;left:0pt;margin-left:84.35pt;margin-top:5.4pt;height:0.5pt;width:0.5pt;mso-position-horizontal-relative:page;z-index:251659264;mso-width-relative:page;mso-height-relative:page;" fillcolor="#000000" filled="t" stroked="f" coordsize="6096,6097" o:gfxdata="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4TY+TUAAAACQEAAA8AAAAAAAAAAQAgAAAAIgAAAGRycy9kb3ducmV2LnhtbFBLAQIUABQA&#10;AAAIAIdO4kDE/V5JLQIAAPkEAAAOAAAAAAAAAAEAIAAAACMBAABkcnMvZTJvRG9jLnhtbFBLBQYA&#10;AAAABgAGAFkBAADC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68580</wp:posOffset>
                </wp:positionV>
                <wp:extent cx="6350" cy="6350"/>
                <wp:effectExtent l="0" t="0" r="0" b="0"/>
                <wp:wrapNone/>
                <wp:docPr id="321" name="Freeform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1" o:spid="_x0000_s1026" o:spt="100" style="position:absolute;left:0pt;margin-left:510.55pt;margin-top:5.4pt;height:0.5pt;width:0.5pt;mso-position-horizontal-relative:page;z-index:251659264;mso-width-relative:page;mso-height-relative:page;" fillcolor="#000000" filled="t" stroked="f" coordsize="6096,6097" o:gfxdata="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41jDm1AAAAAsBAAAPAAAAAAAAAAEAIAAAACIAAABkcnMvZG93bnJldi54bWxQSwECFAAU&#10;AAAACACHTuJAYr8uOy4CAAD5BAAADgAAAAAAAAABACAAAAAjAQAAZHJzL2Uyb0RvYy54bWxQSwUG&#10;AAAAAAYABgBZAQAAww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97155</wp:posOffset>
                </wp:positionV>
                <wp:extent cx="6350" cy="6350"/>
                <wp:effectExtent l="0" t="0" r="0" b="0"/>
                <wp:wrapNone/>
                <wp:docPr id="322" name="Freeform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2" o:spid="_x0000_s1026" o:spt="100" style="position:absolute;left:0pt;margin-left:84.35pt;margin-top:7.65pt;height:0.5pt;width:0.5pt;mso-position-horizontal-relative:page;z-index:251659264;mso-width-relative:page;mso-height-relative:page;" fillcolor="#000000" filled="t" stroked="f" coordsize="6096,6096" o:gfxdata="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lHMqLVAAAACQEAAA8AAAAAAAAAAQAgAAAAIgAAAGRycy9kb3ducmV2LnhtbFBLAQIUABQA&#10;AAAIAIdO4kDuwXt2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97155</wp:posOffset>
                </wp:positionV>
                <wp:extent cx="6350" cy="6350"/>
                <wp:effectExtent l="0" t="0" r="0" b="0"/>
                <wp:wrapNone/>
                <wp:docPr id="323" name="Freeform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3" o:spid="_x0000_s1026" o:spt="100" style="position:absolute;left:0pt;margin-left:510.55pt;margin-top:7.65pt;height:0.5pt;width:0.5pt;mso-position-horizontal-relative:page;z-index:251659264;mso-width-relative:page;mso-height-relative:page;" fillcolor="#000000" filled="t" stroked="f" coordsize="6096,6096" o:gfxdata="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52hrB1gAAAAsBAAAPAAAAAAAAAAEAIAAAACIAAABkcnMvZG93bnJldi54bWxQSwECFAAU&#10;AAAACACHTuJASIMLB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126365</wp:posOffset>
                </wp:positionV>
                <wp:extent cx="6350" cy="6350"/>
                <wp:effectExtent l="0" t="0" r="0" b="0"/>
                <wp:wrapNone/>
                <wp:docPr id="324" name="Freeform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4" o:spid="_x0000_s1026" o:spt="100" style="position:absolute;left:0pt;margin-left:84.35pt;margin-top:9.95pt;height:0.5pt;width:0.5pt;mso-position-horizontal-relative:page;z-index:251659264;mso-width-relative:page;mso-height-relative:page;" fillcolor="#000000" filled="t" stroked="f" coordsize="6096,6097" o:gfxdata="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dE3uTWAAAACQEAAA8AAAAAAAAAAQAgAAAAIgAAAGRycy9kb3ducmV2LnhtbFBLAQIU&#10;ABQAAAAIAIdO4kAd8e5bLgIAAPkEAAAOAAAAAAAAAAEAIAAAACU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126365</wp:posOffset>
                </wp:positionV>
                <wp:extent cx="6350" cy="6350"/>
                <wp:effectExtent l="0" t="0" r="0" b="0"/>
                <wp:wrapNone/>
                <wp:docPr id="325" name="Freeform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5" o:spid="_x0000_s1026" o:spt="100" style="position:absolute;left:0pt;margin-left:510.55pt;margin-top:9.95pt;height:0.5pt;width:0.5pt;mso-position-horizontal-relative:page;z-index:251659264;mso-width-relative:page;mso-height-relative:page;" fillcolor="#000000" filled="t" stroked="f" coordsize="6096,6097" o:gfxdata="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u/7KV1wAAAAsBAAAPAAAAAAAAAAEAIAAAACIAAABkcnMvZG93bnJldi54bWxQSwEC&#10;FAAUAAAACACHTuJAu7OeKS4CAAD5BAAADgAAAAAAAAABACAAAAAmAQAAZHJzL2Uyb0RvYy54bWxQ&#10;SwUGAAAAAAYABgBZAQAAxg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26" name="Freeform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6" o:spid="_x0000_s1026" o:spt="100" style="position:absolute;left:0pt;margin-left:84.35pt;margin-top:12.2pt;height:0.5pt;width:0.5pt;mso-position-horizontal-relative:page;z-index:251659264;mso-width-relative:page;mso-height-relative:page;" fillcolor="#000000" filled="t" stroked="f" coordsize="6096,6095" o:gfxdata="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iQXG1QAAAAkBAAAPAAAAAAAAAAEAIAAAACIAAABkcnMvZG93bnJldi54bWxQSwECFAAU&#10;AAAACACHTuJA3AD00y0CAAD5BAAADgAAAAAAAAABACAAAAAk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27" name="Freeform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7" o:spid="_x0000_s1026" o:spt="100" style="position:absolute;left:0pt;margin-left:510.55pt;margin-top:12.2pt;height:0.5pt;width:0.5pt;mso-position-horizontal-relative:page;z-index:251659264;mso-width-relative:page;mso-height-relative:page;" fillcolor="#000000" filled="t" stroked="f" coordsize="6096,6095" o:gfxdata="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Hu8x9UAAAALAQAADwAAAAAAAAABACAAAAAiAAAAZHJzL2Rvd25yZXYueG1sUEsBAhQA&#10;FAAAAAgAh07iQHpChKE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8890</wp:posOffset>
                </wp:positionV>
                <wp:extent cx="6350" cy="6350"/>
                <wp:effectExtent l="0" t="0" r="0" b="0"/>
                <wp:wrapNone/>
                <wp:docPr id="328" name="Freeform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8" o:spid="_x0000_s1026" o:spt="100" style="position:absolute;left:0pt;margin-left:84.35pt;margin-top:0.7pt;height:0.5pt;width:0.5pt;mso-position-horizontal-relative:page;z-index:251659264;mso-width-relative:page;mso-height-relative:page;" fillcolor="#000000" filled="t" stroked="f" coordsize="6096,6096" o:gfxdata="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ud7DZ1AAAAAcBAAAPAAAAAAAAAAEAIAAAACIAAABkcnMvZG93bnJldi54bWxQSwECFAAUAAAA&#10;CACHTuJAEF37ty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8890</wp:posOffset>
                </wp:positionV>
                <wp:extent cx="6350" cy="6350"/>
                <wp:effectExtent l="0" t="0" r="0" b="0"/>
                <wp:wrapNone/>
                <wp:docPr id="329" name="Freeform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29" o:spid="_x0000_s1026" o:spt="100" style="position:absolute;left:0pt;margin-left:510.55pt;margin-top:0.7pt;height:0.5pt;width:0.5pt;mso-position-horizontal-relative:page;z-index:251659264;mso-width-relative:page;mso-height-relative:page;" fillcolor="#000000" filled="t" stroked="f" coordsize="6096,6096" o:gfxdata="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klnPTVAAAACQEAAA8AAAAAAAAAAQAgAAAAIgAAAGRycy9kb3ducmV2LnhtbFBLAQIUABQA&#10;AAAIAIdO4kC2H4vF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39370</wp:posOffset>
                </wp:positionV>
                <wp:extent cx="6350" cy="6350"/>
                <wp:effectExtent l="0" t="0" r="0" b="0"/>
                <wp:wrapNone/>
                <wp:docPr id="330" name="Freeform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0" o:spid="_x0000_s1026" o:spt="100" style="position:absolute;left:0pt;margin-left:84.35pt;margin-top:3.1pt;height:0.5pt;width:0.5pt;mso-position-horizontal-relative:page;z-index:251659264;mso-width-relative:page;mso-height-relative:page;" fillcolor="#000000" filled="t" stroked="f" coordsize="6096,6096" o:gfxdata="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j1gf/TAAAABwEAAA8AAAAAAAAAAQAgAAAAIgAAAGRycy9kb3ducmV2LnhtbFBLAQIUABQAAAAI&#10;AIdO4kA9MlytKwIAAPkEAAAOAAAAAAAAAAEAIAAAACI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39370</wp:posOffset>
                </wp:positionV>
                <wp:extent cx="6350" cy="6350"/>
                <wp:effectExtent l="0" t="0" r="0" b="0"/>
                <wp:wrapNone/>
                <wp:docPr id="331" name="Freeform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1" o:spid="_x0000_s1026" o:spt="100" style="position:absolute;left:0pt;margin-left:510.55pt;margin-top:3.1pt;height:0.5pt;width:0.5pt;mso-position-horizontal-relative:page;z-index:251659264;mso-width-relative:page;mso-height-relative:page;" fillcolor="#000000" filled="t" stroked="f" coordsize="6096,6096" o:gfxdata="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ZgOL/VAAAACQEAAA8AAAAAAAAAAQAgAAAAIgAAAGRycy9kb3ducmV2LnhtbFBLAQIUABQA&#10;AAAIAIdO4kCbcCzf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68580</wp:posOffset>
                </wp:positionV>
                <wp:extent cx="6350" cy="6350"/>
                <wp:effectExtent l="0" t="0" r="0" b="0"/>
                <wp:wrapNone/>
                <wp:docPr id="332" name="Freeform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2" o:spid="_x0000_s1026" o:spt="100" style="position:absolute;left:0pt;margin-left:84.35pt;margin-top:5.4pt;height:0.5pt;width:0.5pt;mso-position-horizontal-relative:page;z-index:251659264;mso-width-relative:page;mso-height-relative:page;" fillcolor="#000000" filled="t" stroked="f" coordsize="6096,6096" o:gfxdata="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FiE9QAAAAJAQAADwAAAAAAAAABACAAAAAiAAAAZHJzL2Rvd25yZXYueG1sUEsBAhQAFAAA&#10;AAgAh07iQHG3vEk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68580</wp:posOffset>
                </wp:positionV>
                <wp:extent cx="6350" cy="6350"/>
                <wp:effectExtent l="0" t="0" r="0" b="0"/>
                <wp:wrapNone/>
                <wp:docPr id="333" name="Freeform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3" o:spid="_x0000_s1026" o:spt="100" style="position:absolute;left:0pt;margin-left:510.55pt;margin-top:5.4pt;height:0.5pt;width:0.5pt;mso-position-horizontal-relative:page;z-index:251659264;mso-width-relative:page;mso-height-relative:page;" fillcolor="#000000" filled="t" stroked="f" coordsize="6096,6096" o:gfxdata="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XVW2tQAAAALAQAADwAAAAAAAAABACAAAAAiAAAAZHJzL2Rvd25yZXYueG1sUEsBAhQAFAAA&#10;AAgAh07iQNf1zDs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97155</wp:posOffset>
                </wp:positionV>
                <wp:extent cx="6350" cy="6350"/>
                <wp:effectExtent l="0" t="0" r="0" b="0"/>
                <wp:wrapNone/>
                <wp:docPr id="334" name="Freeform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4" o:spid="_x0000_s1026" o:spt="100" style="position:absolute;left:0pt;margin-left:84.35pt;margin-top:7.65pt;height:0.5pt;width:0.5pt;mso-position-horizontal-relative:page;z-index:251659264;mso-width-relative:page;mso-height-relative:page;" fillcolor="#000000" filled="t" stroked="f" coordsize="6096,6095" o:gfxdata="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+STJ1AAAAAkBAAAPAAAAAAAAAAEAIAAAACIAAABkcnMvZG93bnJldi54bWxQSwECFAAU&#10;AAAACACHTuJAD/PTCC4CAAD5BAAADgAAAAAAAAABACAAAAAj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97155</wp:posOffset>
                </wp:positionV>
                <wp:extent cx="6350" cy="6350"/>
                <wp:effectExtent l="0" t="0" r="0" b="0"/>
                <wp:wrapNone/>
                <wp:docPr id="335" name="Freeform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5" o:spid="_x0000_s1026" o:spt="100" style="position:absolute;left:0pt;margin-left:510.55pt;margin-top:7.65pt;height:0.5pt;width:0.5pt;mso-position-horizontal-relative:page;z-index:251659264;mso-width-relative:page;mso-height-relative:page;" fillcolor="#000000" filled="t" stroked="f" coordsize="6096,6095" o:gfxdata="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LcUM9UAAAALAQAADwAAAAAAAAABACAAAAAiAAAAZHJzL2Rvd25yZXYueG1sUEsBAhQA&#10;FAAAAAgAh07iQKmxo3o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126365</wp:posOffset>
                </wp:positionV>
                <wp:extent cx="6350" cy="6350"/>
                <wp:effectExtent l="0" t="0" r="0" b="0"/>
                <wp:wrapNone/>
                <wp:docPr id="336" name="Freeform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6" o:spid="_x0000_s1026" o:spt="100" style="position:absolute;left:0pt;margin-left:84.35pt;margin-top:9.95pt;height:0.5pt;width:0.5pt;mso-position-horizontal-relative:page;z-index:251659264;mso-width-relative:page;mso-height-relative:page;" fillcolor="#000000" filled="t" stroked="f" coordsize="6096,6096" o:gfxdata="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+m3xPWAAAACQEAAA8AAAAAAAAAAQAgAAAAIgAAAGRycy9kb3ducmV2LnhtbFBLAQIUABQA&#10;AAAIAIdO4kCouwxb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126365</wp:posOffset>
                </wp:positionV>
                <wp:extent cx="6350" cy="6350"/>
                <wp:effectExtent l="0" t="0" r="0" b="0"/>
                <wp:wrapNone/>
                <wp:docPr id="337" name="Freeform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7" o:spid="_x0000_s1026" o:spt="100" style="position:absolute;left:0pt;margin-left:510.55pt;margin-top:9.95pt;height:0.5pt;width:0.5pt;mso-position-horizontal-relative:page;z-index:251659264;mso-width-relative:page;mso-height-relative:page;" fillcolor="#000000" filled="t" stroked="f" coordsize="6096,6096" o:gfxdata="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Z1zUqdcAAAALAQAADwAAAAAAAAABACAAAAAiAAAAZHJzL2Rvd25yZXYueG1sUEsBAhQA&#10;FAAAAAgAh07iQA75fCk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38" name="Freeform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8" o:spid="_x0000_s1026" o:spt="100" style="position:absolute;left:0pt;margin-left:84.35pt;margin-top:12.2pt;height:0.5pt;width:0.5pt;mso-position-horizontal-relative:page;z-index:251659264;mso-width-relative:page;mso-height-relative:page;" fillcolor="#000000" filled="t" stroked="f" coordsize="6096,6097" o:gfxdata="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S1RJa1wAAAAkBAAAPAAAAAAAAAAEAIAAAACIAAABkcnMvZG93bnJldi54bWxQSwEC&#10;FAAUAAAACACHTuJA6ZL5Uy4CAAD5BAAADgAAAAAAAAABACAAAAAmAQAAZHJzL2Uyb0RvYy54bWxQ&#10;SwUGAAAAAAYABgBZAQAAxg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154940</wp:posOffset>
                </wp:positionV>
                <wp:extent cx="6350" cy="6350"/>
                <wp:effectExtent l="0" t="0" r="0" b="0"/>
                <wp:wrapNone/>
                <wp:docPr id="339" name="Freeform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39" o:spid="_x0000_s1026" o:spt="100" style="position:absolute;left:0pt;margin-left:510.55pt;margin-top:12.2pt;height:0.5pt;width:0.5pt;mso-position-horizontal-relative:page;z-index:251659264;mso-width-relative:page;mso-height-relative:page;" fillcolor="#000000" filled="t" stroked="f" coordsize="6096,6097" o:gfxdata="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UtdQJ1wAAAAsBAAAPAAAAAAAAAAEAIAAAACIAAABkcnMvZG93bnJldi54bWxQSwEC&#10;FAAUAAAACACHTuJAT9CJIS4CAAD5BAAADgAAAAAAAAABACAAAAAmAQAAZHJzL2Uyb0RvYy54bWxQ&#10;SwUGAAAAAAYABgBZAQAAxg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7727315</wp:posOffset>
                </wp:positionV>
                <wp:extent cx="6350" cy="6350"/>
                <wp:effectExtent l="0" t="0" r="0" b="0"/>
                <wp:wrapNone/>
                <wp:docPr id="340" name="Freeform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0" o:spid="_x0000_s1026" o:spt="100" style="position:absolute;left:0pt;margin-left:84.35pt;margin-top:608.45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93mV9gAAAANAQAADwAAAAAAAAABACAAAAAiAAAAZHJzL2Rvd25yZXYueG1sUEsBAhQA&#10;FAAAAAgAh07iQOBzCBIrAgAA+QQAAA4AAAAAAAAAAQAgAAAAJw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7727315</wp:posOffset>
                </wp:positionV>
                <wp:extent cx="6350" cy="6350"/>
                <wp:effectExtent l="0" t="0" r="0" b="0"/>
                <wp:wrapNone/>
                <wp:docPr id="341" name="Freeform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1" o:spid="_x0000_s1026" o:spt="100" style="position:absolute;left:0pt;margin-left:510.55pt;margin-top:608.45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eqSsc2QAAAA8BAAAPAAAAAAAAAAEAIAAAACIAAABkcnMvZG93bnJldi54bWxQSwEC&#10;FAAUAAAACACHTuJARjF4YCwCAAD5BAAADgAAAAAAAAABACAAAAAoAQAAZHJzL2Uyb0RvYy54bWxQ&#10;SwUGAAAAAAYABgBZAQAAxg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2" name="Freeform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2" o:spid="_x0000_s1026" o:spt="100" style="position:absolute;left:0pt;margin-left:84.35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a4a7r1wAAAA0BAAAPAAAAAAAAAAEAIAAAACIAAABkcnMvZG93bnJldi54bWxQSwEC&#10;FAAUAAAACACHTuJARzvXQS4CAAD5BAAADgAAAAAAAAABACAAAAAmAQAAZHJzL2Uyb0RvYy54bWxQ&#10;SwUGAAAAAAYABgBZAQAAxg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3" name="Freeform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3" o:spid="_x0000_s1026" o:spt="100" style="position:absolute;left:0pt;margin-left:84.35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a4a7r1wAAAA0BAAAPAAAAAAAAAAEAIAAAACIAAABkcnMvZG93bnJldi54bWxQSwEC&#10;FAAUAAAACACHTuJA4XmnMy4CAAD5BAAADgAAAAAAAAABACAAAAAmAQAAZHJzL2Uyb0RvYy54bWxQ&#10;SwUGAAAAAAYABgBZAQAAxg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2626360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4" name="Freeform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4" o:spid="_x0000_s1026" o:spt="100" style="position:absolute;left:0pt;margin-left:206.8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3kpGfdgAAAANAQAADwAAAAAAAAABACAAAAAiAAAAZHJzL2Rvd25yZXYueG1sUEsB&#10;AhQAFAAAAAgAh07iQNKyh7cuAgAA+QQAAA4AAAAAAAAAAQAgAAAAJwEAAGRycy9lMm9Eb2MueG1s&#10;UEsFBgAAAAAGAAYAWQEAAMc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4744720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5" name="Freeform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373.6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+ZraxdgAAAANAQAADwAAAAAAAAABACAAAAAiAAAAZHJzL2Rvd25yZXYueG1sUEsB&#10;AhQAFAAAAAgAh07iQHTw98UuAgAA+QQAAA4AAAAAAAAAAQAgAAAAJwEAAGRycy9lMm9Eb2MueG1s&#10;UEsFBgAAAAAGAAYAWQEAAMc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6" name="Freeform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6" o:spid="_x0000_s1026" o:spt="100" style="position:absolute;left:0pt;margin-left:510.55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5NHGdgAAAAPAQAADwAAAAAAAAABACAAAAAiAAAAZHJzL2Rvd25yZXYueG1sUEsB&#10;AhQAFAAAAAgAh07iQJ43Z1MuAgAA+QQAAA4AAAAAAAAAAQAgAAAAJwEAAGRycy9lMm9Eb2MueG1s&#10;UEsFBgAAAAAGAAYAWQEAAMc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7933690</wp:posOffset>
                </wp:positionV>
                <wp:extent cx="6350" cy="6350"/>
                <wp:effectExtent l="0" t="0" r="0" b="0"/>
                <wp:wrapNone/>
                <wp:docPr id="347" name="Freeform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7" o:spid="_x0000_s1026" o:spt="100" style="position:absolute;left:0pt;margin-left:510.55pt;margin-top:624.7pt;height:0.5pt;width:0.5pt;mso-position-horizontal-relative:page;mso-position-vertical-relative:page;z-index:251659264;mso-width-relative:page;mso-height-relative:page;" fillcolor="#000000" filled="t" stroked="f" coordsize="6096,6095" o:gfxdata="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5NHGdgAAAAPAQAADwAAAAAAAAABACAAAAAiAAAAZHJzL2Rvd25yZXYueG1sUEsB&#10;AhQAFAAAAAgAh07iQDh1FyEuAgAA+QQAAA4AAAAAAAAAAQAgAAAAJwEAAGRycy9lMm9Eb2MueG1s&#10;UEsFBgAAAAAGAAYAWQEAAMc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965D123">
      <w:pPr>
        <w:spacing w:before="0" w:after="0" w:line="240" w:lineRule="auto"/>
        <w:ind w:right="0"/>
        <w:rPr>
          <w:rFonts w:ascii="Times New Roman" w:hAnsi="Times New Roman" w:cs="Times New Roman"/>
          <w:color w:val="010302"/>
        </w:rPr>
      </w:pPr>
      <w:r>
        <w:rPr>
          <w:rStyle w:val="13"/>
        </w:rPr>
        <w:t>附表1(J</w:t>
      </w:r>
      <w:r>
        <w:rPr>
          <w:rStyle w:val="13"/>
          <w:rFonts w:hint="eastAsia"/>
          <w:lang w:val="en-US" w:eastAsia="zh-CN"/>
        </w:rPr>
        <w:t>3</w:t>
      </w:r>
      <w:r>
        <w:rPr>
          <w:rStyle w:val="13"/>
        </w:rPr>
        <w:t xml:space="preserve"> 管脚说明) </w:t>
      </w:r>
      <w:r>
        <w:rPr>
          <w:rFonts w:ascii="Calibri" w:hAnsi="Calibri" w:cs="Calibri"/>
          <w:b/>
          <w:bCs/>
          <w:color w:val="000000"/>
          <w:sz w:val="44"/>
          <w:szCs w:val="44"/>
        </w:rPr>
        <w:t xml:space="preserve"> </w:t>
      </w:r>
    </w:p>
    <w:p w14:paraId="1A5A55F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vertAnchor="text" w:horzAnchor="page" w:tblpX="1687" w:tblpY="-270"/>
        <w:tblOverlap w:val="never"/>
        <w:tblW w:w="85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1745"/>
        <w:gridCol w:w="3118"/>
        <w:gridCol w:w="1915"/>
      </w:tblGrid>
      <w:tr w14:paraId="1C82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</w:tcPr>
          <w:p w14:paraId="0BA2AD5C">
            <w:pPr>
              <w:spacing w:before="0" w:after="0" w:line="240" w:lineRule="auto"/>
              <w:ind w:left="286" w:right="-18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348" name="Freeform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48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UmpoNysCAAD5BAAADgAAAGRycy9lMm9Eb2MueG1srVRNj9MwEL0j&#10;8R8s32nSg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nn64tIAAAAEAQAADwAAAAAAAAABACAAAAAiAAAAZHJzL2Rvd25yZXYueG1sUEsBAhQAFAAAAAgA&#10;h07iQFJqaDc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349" name="Freeform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49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J5+uLSAAAABAEAAA8AAAAAAAAAAQAgAAAAIgAAAGRycy9kb3ducmV2LnhtbFBLAQIUABQAAAAI&#10;AIdO4kD0KBhF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1101725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350" name="Freeform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50" o:spid="_x0000_s1026" o:spt="100" style="position:absolute;left:0pt;margin-left:86.7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FXb7E1AAAAAkBAAAPAAAAAAAAAAEAIAAAACIAAABkcnMvZG93bnJldi54bWxQSwECFAAUAAAA&#10;CACHTuJAfwXPLSsCAAD5BAAADgAAAAAAAAABACAAAAAj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接口编号</w:t>
            </w:r>
          </w:p>
        </w:tc>
        <w:tc>
          <w:tcPr>
            <w:tcW w:w="1745" w:type="dxa"/>
          </w:tcPr>
          <w:p w14:paraId="4D6B5D23">
            <w:pPr>
              <w:spacing w:before="0" w:after="0" w:line="240" w:lineRule="auto"/>
              <w:ind w:left="436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管脚号</w:t>
            </w:r>
          </w:p>
        </w:tc>
        <w:tc>
          <w:tcPr>
            <w:tcW w:w="3118" w:type="dxa"/>
          </w:tcPr>
          <w:p w14:paraId="0B6AE21D">
            <w:pPr>
              <w:spacing w:before="0" w:after="0" w:line="240" w:lineRule="auto"/>
              <w:ind w:left="1003" w:right="-18" w:firstLine="0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351" name="Freeform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51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//hpyZkVBkt+CEqlArLkQ4UGDxsM&#10;fPKPYZwBmonupQkmjUiEXUjV601VdYlMonNdfl1zJnGBLEQo7hvlCeJ35QhEnH9AzAWpJ0t0kyUv&#10;djIDljUVVFNBI2dY0EAFPeaCehHTvpRZMtkwZdGNRlox7qyeHcXEe/KzHO8B2s4DM6GXfKaIafQE&#10;eYukRkPa0/I05jBsxkm2f8TMspsgpHagsqiJK6l7449wc4XB6b4+9Fon1hDa4zcd2Fmku0EftbDQ&#10;vhPZu8zejD7G0wEvgLRNAi9Xn0s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aPIFHSAAAABAEAAA8AAAAAAAAAAQAgAAAAIgAAAGRycy9kb3ducmV2LnhtbFBLAQIUABQAAAAI&#10;AIdO4kDZR79f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功能说明</w:t>
            </w:r>
          </w:p>
        </w:tc>
        <w:tc>
          <w:tcPr>
            <w:tcW w:w="1915" w:type="dxa"/>
          </w:tcPr>
          <w:p w14:paraId="549319B3">
            <w:pPr>
              <w:spacing w:before="0" w:after="0" w:line="240" w:lineRule="auto"/>
              <w:ind w:left="641" w:right="643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352" name="Freeform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52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//hpxZkVBkt+CEqlArLkQ4UGDxsM&#10;fPKPYZwBmonupQkmjUiEXUjV601VdYlMonNdfl1zJnGBLEQo7hvlCeJ35QhEnH9AzAWpJ0t0kyUv&#10;djIDljUVVFNBI2dY0EAFPeaCehHTvpRZMtkwZdGNRlox7qyeHcXEe/KzHO8B2s4DM6GXfKaIafQE&#10;eYukRkPa0/I05jBsxkm2f8TMspsgpHagsqiJK6l7449wc4XB6b4+9Fon1hDa4zcd2Fmku0EftbDQ&#10;vhPZu8zejD7G0wEvgLRNAi9Xn0s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aPIFHSAAAABAEAAA8AAAAAAAAAAQAgAAAAIgAAAGRycy9kb3ducmV2LnhtbFBLAQIUABQAAAAI&#10;AIdO4kAzgC/J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备注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14:paraId="0078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restart"/>
          </w:tcPr>
          <w:p w14:paraId="0EBAB58D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22B71423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1B82B435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64FB9EF4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620163A6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75F20AC6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682D1B20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0D1CD01B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6D86CE57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238A7106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12431A4B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6FDA2EFA">
            <w:pPr>
              <w:spacing w:before="0" w:after="0" w:line="240" w:lineRule="auto"/>
              <w:ind w:left="286" w:right="-18" w:firstLine="0"/>
              <w:jc w:val="center"/>
              <w:rPr>
                <w:rFonts w:hint="eastAsia" w:eastAsia="宋体"/>
                <w:lang w:val="en-US" w:eastAsia="zh-CN"/>
              </w:rPr>
            </w:pPr>
          </w:p>
          <w:p w14:paraId="08A8A238">
            <w:pPr>
              <w:spacing w:before="0" w:after="0" w:line="240" w:lineRule="auto"/>
              <w:ind w:left="286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J3</w:t>
            </w:r>
          </w:p>
        </w:tc>
        <w:tc>
          <w:tcPr>
            <w:tcW w:w="1745" w:type="dxa"/>
            <w:vAlign w:val="top"/>
          </w:tcPr>
          <w:p w14:paraId="51ED3240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  </w:t>
            </w:r>
          </w:p>
        </w:tc>
        <w:tc>
          <w:tcPr>
            <w:tcW w:w="3118" w:type="dxa"/>
            <w:vAlign w:val="top"/>
          </w:tcPr>
          <w:p w14:paraId="3976A4CB">
            <w:pPr>
              <w:spacing w:before="2" w:after="0" w:line="240" w:lineRule="auto"/>
              <w:ind w:left="113" w:leftChars="0" w:right="-18" w:rightChars="0" w:firstLine="0" w:firstLineChars="0"/>
              <w:jc w:val="left"/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76" name="Freeform 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29" o:spid="_x0000_s1026" o:spt="100" style="position:absolute;left:0pt;margin-left:0pt;margin-top:-3.25pt;height:0.5pt;width:0.5pt;mso-position-horizontal-relative:page;mso-position-vertical-relative:line;z-index:251661312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TUrHNS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15" w:type="dxa"/>
            <w:vMerge w:val="restart"/>
          </w:tcPr>
          <w:p w14:paraId="730A97C8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3CDBFDE9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38697E49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4B4C3CEA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44C883F7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60DBCEEF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00480060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6F698D30">
            <w:pPr>
              <w:spacing w:before="0" w:after="0" w:line="240" w:lineRule="auto"/>
              <w:ind w:right="643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2F08CF9E">
            <w:pPr>
              <w:spacing w:before="0" w:after="0" w:line="240" w:lineRule="auto"/>
              <w:ind w:right="643"/>
              <w:jc w:val="distribute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</w:t>
            </w:r>
            <w:r>
              <w:rPr>
                <w:rFonts w:ascii="Calibri" w:hAnsi="Calibri" w:cs="Calibri"/>
                <w:color w:val="000000"/>
                <w:spacing w:val="3"/>
                <w:sz w:val="24"/>
                <w:szCs w:val="24"/>
              </w:rPr>
              <w:t xml:space="preserve">P 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扩展接口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alibri" w:hAnsi="Calibri" w:eastAsia="宋体" w:cs="Calibri"/>
                <w:color w:val="000000"/>
                <w:sz w:val="24"/>
                <w:szCs w:val="24"/>
                <w:lang w:val="en-US" w:eastAsia="zh-CN"/>
              </w:rPr>
              <w:t>USB,WIFI,BT,UART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14:paraId="1971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F562754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3F5AB3A7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  </w:t>
            </w:r>
          </w:p>
        </w:tc>
        <w:tc>
          <w:tcPr>
            <w:tcW w:w="3118" w:type="dxa"/>
            <w:vAlign w:val="top"/>
          </w:tcPr>
          <w:p w14:paraId="13461EB9">
            <w:pPr>
              <w:spacing w:before="2" w:after="0" w:line="240" w:lineRule="auto"/>
              <w:ind w:left="113" w:leftChars="0" w:right="0" w:rightChars="0" w:firstLine="0" w:firstLineChars="0"/>
              <w:jc w:val="left"/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77" name="Freeform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68" o:spid="_x0000_s1026" o:spt="100" style="position:absolute;left:0pt;margin-left:0pt;margin-top:-3.25pt;height:0.5pt;width:0.5pt;mso-position-horizontal-relative:page;mso-position-vertical-relative:line;z-index:251662336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d94f0C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15" w:type="dxa"/>
            <w:vMerge w:val="continue"/>
          </w:tcPr>
          <w:p w14:paraId="7C2BC1C2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27C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10E33C22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1767FFD1">
            <w:pPr>
              <w:spacing w:before="1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3  </w:t>
            </w:r>
          </w:p>
        </w:tc>
        <w:tc>
          <w:tcPr>
            <w:tcW w:w="3118" w:type="dxa"/>
            <w:vAlign w:val="top"/>
          </w:tcPr>
          <w:p w14:paraId="1234686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36E0983B">
            <w:pPr>
              <w:spacing w:before="1" w:after="0" w:line="240" w:lineRule="auto"/>
              <w:ind w:left="113" w:leftChars="0" w:right="0" w:rightChars="0" w:firstLine="0" w:firstLineChars="0"/>
              <w:jc w:val="left"/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78" name="Freeform 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69" o:spid="_x0000_s1026" o:spt="100" style="position:absolute;left:0pt;margin-left:0pt;margin-top:-3.3pt;height:0.5pt;width:0.5pt;mso-position-horizontal-relative:page;mso-position-vertical-relative:line;z-index:251663360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FOnl/RAAAABAEAAA8AAAAAAAAAAQAgAAAAIgAAAGRycy9kb3ducmV2LnhtbFBLAQIUABQAAAAI&#10;AIdO4kDOOfEvLQIAAPkEAAAOAAAAAAAAAAEAIAAAACA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76B8E341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3705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6A558FB8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5A2AEE6B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4  </w:t>
            </w:r>
          </w:p>
        </w:tc>
        <w:tc>
          <w:tcPr>
            <w:tcW w:w="3118" w:type="dxa"/>
            <w:vAlign w:val="top"/>
          </w:tcPr>
          <w:p w14:paraId="48A47DF3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2847D59D">
            <w:pPr>
              <w:spacing w:before="2" w:after="0" w:line="240" w:lineRule="auto"/>
              <w:ind w:left="113" w:leftChars="0" w:right="0" w:rightChars="0" w:firstLine="0" w:firstLineChars="0"/>
              <w:jc w:val="left"/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79" name="Freeform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0" o:spid="_x0000_s1026" o:spt="100" style="position:absolute;left:0pt;margin-left:0pt;margin-top:-3.25pt;height:0.5pt;width:0.5pt;mso-position-horizontal-relative:page;mso-position-vertical-relative:line;z-index:25166438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jtOkdIAAAAEAQAADwAAAAAAAAABACAAAAAiAAAAZHJzL2Rvd25yZXYueG1sUEsBAhQAFAAAAAgA&#10;h07iQNlmdYw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0FC4DD02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551B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3B193F51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7BE98466">
            <w:pPr>
              <w:spacing w:before="4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5  </w:t>
            </w:r>
          </w:p>
        </w:tc>
        <w:tc>
          <w:tcPr>
            <w:tcW w:w="3118" w:type="dxa"/>
            <w:vAlign w:val="top"/>
          </w:tcPr>
          <w:p w14:paraId="2D588D29">
            <w:pPr>
              <w:spacing w:before="2" w:after="0" w:line="240" w:lineRule="auto"/>
              <w:ind w:left="113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USB_HOST_DP</w:t>
            </w:r>
          </w:p>
          <w:p w14:paraId="7768938C">
            <w:pPr>
              <w:spacing w:before="4" w:after="0" w:line="240" w:lineRule="auto"/>
              <w:ind w:left="113" w:leftChars="0" w:right="0" w:rightChars="0" w:firstLine="0" w:firstLineChars="0"/>
              <w:jc w:val="left"/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80" name="Freeform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1" o:spid="_x0000_s1026" o:spt="100" style="position:absolute;left:0pt;margin-left:0pt;margin-top:-3.25pt;height:0.5pt;width:0.5pt;mso-position-horizontal-relative:page;mso-position-vertical-relative:line;z-index:251665408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s8XTuC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2D8626B2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2145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BFC0633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A95FB38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6  </w:t>
            </w:r>
          </w:p>
        </w:tc>
        <w:tc>
          <w:tcPr>
            <w:tcW w:w="3118" w:type="dxa"/>
            <w:vAlign w:val="top"/>
          </w:tcPr>
          <w:p w14:paraId="709EBFE2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USB_HOST_DM</w:t>
            </w:r>
          </w:p>
          <w:p w14:paraId="16307EB8">
            <w:pPr>
              <w:spacing w:before="2" w:after="0" w:line="240" w:lineRule="auto"/>
              <w:ind w:left="113" w:leftChars="0" w:right="0" w:rightChars="0" w:firstLine="0" w:firstLineChars="0"/>
              <w:jc w:val="left"/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81" name="Freeform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2" o:spid="_x0000_s1026" o:spt="100" style="position:absolute;left:0pt;margin-left:0pt;margin-top:-3.25pt;height:0.5pt;width:0.5pt;mso-position-horizontal-relative:page;mso-position-vertical-relative:line;z-index:251666432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MI4cGi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166E9176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52A3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337092C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332AEBF3">
            <w:pPr>
              <w:spacing w:before="1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7  </w:t>
            </w:r>
          </w:p>
        </w:tc>
        <w:tc>
          <w:tcPr>
            <w:tcW w:w="3118" w:type="dxa"/>
            <w:vAlign w:val="top"/>
          </w:tcPr>
          <w:p w14:paraId="7140528A">
            <w:pPr>
              <w:spacing w:before="1" w:after="0" w:line="240" w:lineRule="auto"/>
              <w:ind w:left="113" w:leftChars="0" w:right="0" w:rightChars="0" w:firstLine="0" w:firstLineChars="0"/>
              <w:jc w:val="left"/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82" name="Freeform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3" o:spid="_x0000_s1026" o:spt="100" style="position:absolute;left:0pt;margin-left:0pt;margin-top:-3.3pt;height:0.5pt;width:0.5pt;mso-position-horizontal-relative:page;mso-position-vertical-relative:line;z-index:251667456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Tp5f0QAAAAQBAAAPAAAAAAAAAAEAIAAAACIAAABkcnMvZG93bnJldi54bWxQSwECFAAUAAAA&#10;CACHTuJA/0AzXC4CAAD5BAAADgAAAAAAAAABACAAAAAg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15" w:type="dxa"/>
            <w:vMerge w:val="continue"/>
          </w:tcPr>
          <w:p w14:paraId="00A1B019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46C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421CC49A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47F7D24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8  </w:t>
            </w:r>
          </w:p>
        </w:tc>
        <w:tc>
          <w:tcPr>
            <w:tcW w:w="3118" w:type="dxa"/>
            <w:vAlign w:val="top"/>
          </w:tcPr>
          <w:p w14:paraId="795B2CC5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ADKEY_IN0</w:t>
            </w:r>
          </w:p>
          <w:p w14:paraId="20557CCF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83" name="Freeform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4" o:spid="_x0000_s1026" o:spt="100" style="position:absolute;left:0pt;margin-left:0pt;margin-top:-3.25pt;height:0.5pt;width:0.5pt;mso-position-horizontal-relative:page;mso-position-vertical-relative:line;z-index:251668480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jtOkdIAAAAEAQAADwAAAAAAAAABACAAAAAiAAAAZHJzL2Rvd25yZXYueG1sUEsBAhQAFAAA&#10;AAgAh07iQHcf84QuAgAA+QQAAA4AAAAAAAAAAQAgAAAAI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FF3DD84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38D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7DBC3F9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34B1B697">
            <w:pPr>
              <w:spacing w:before="2" w:after="0" w:line="240" w:lineRule="auto"/>
              <w:ind w:left="79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9  </w:t>
            </w:r>
          </w:p>
        </w:tc>
        <w:tc>
          <w:tcPr>
            <w:tcW w:w="3118" w:type="dxa"/>
            <w:vAlign w:val="top"/>
          </w:tcPr>
          <w:p w14:paraId="5B3212C5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84" name="Freeform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5" o:spid="_x0000_s1026" o:spt="100" style="position:absolute;left:0pt;margin-left:0pt;margin-top:-3.25pt;height:0.5pt;width:0.5pt;mso-position-horizontal-relative:page;mso-position-vertical-relative:line;z-index:251669504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YK5g9EAAAAEAQAADwAAAAAAAAABACAAAAAiAAAAZHJzL2Rvd25yZXYueG1sUEsBAhQAFAAA&#10;AAgAh07iQAxwpnEvAgAA+QQAAA4AAAAAAAAAAQAgAAAAIAEAAGRycy9lMm9Eb2MueG1sUEsFBgAA&#10;AAAGAAYAWQEAAME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15" w:type="dxa"/>
            <w:vMerge w:val="continue"/>
          </w:tcPr>
          <w:p w14:paraId="4E644A88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20A8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2AB33BB9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7477BCD8">
            <w:pPr>
              <w:spacing w:before="1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10  </w:t>
            </w:r>
          </w:p>
        </w:tc>
        <w:tc>
          <w:tcPr>
            <w:tcW w:w="3118" w:type="dxa"/>
            <w:vAlign w:val="top"/>
          </w:tcPr>
          <w:p w14:paraId="0351C563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WIFI_WAKE_HOST</w:t>
            </w:r>
          </w:p>
          <w:p w14:paraId="0C111C2F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85" name="Freeform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6" o:spid="_x0000_s1026" o:spt="100" style="position:absolute;left:0pt;margin-left:0pt;margin-top:-3.3pt;height:0.5pt;width:0.5pt;mso-position-horizontal-relative:page;mso-position-vertical-relative:line;z-index:251670528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Tp5f0QAAAAQBAAAPAAAAAAAAAAEAIAAAACIAAABkcnMvZG93bnJldi54bWxQSwECFAAUAAAA&#10;CACHTuJA6YKsCC4CAAD5BAAADgAAAAAAAAABACAAAAAg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533BD9E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C47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03CC386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9A486E9">
            <w:pPr>
              <w:spacing w:before="5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11  </w:t>
            </w:r>
          </w:p>
        </w:tc>
        <w:tc>
          <w:tcPr>
            <w:tcW w:w="3118" w:type="dxa"/>
            <w:vAlign w:val="top"/>
          </w:tcPr>
          <w:p w14:paraId="25712D26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BT_RST</w:t>
            </w:r>
          </w:p>
          <w:p w14:paraId="1275A1D7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-40640</wp:posOffset>
                      </wp:positionV>
                      <wp:extent cx="6350" cy="6350"/>
                      <wp:effectExtent l="0" t="0" r="0" b="0"/>
                      <wp:wrapNone/>
                      <wp:docPr id="486" name="Freeform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7" o:spid="_x0000_s1026" o:spt="100" style="position:absolute;left:0pt;margin-left:0pt;margin-top:-3.2pt;height:0.5pt;width:0.5pt;mso-position-horizontal-relative:page;mso-position-vertical-relative:line;z-index:251671552;mso-width-relative:page;mso-height-relative:page;" fillcolor="#000000" filled="t" stroked="f" coordsize="6096,6096" o:gfxdata="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6i5i0gAAAAQBAAAPAAAAAAAAAAEAIAAAACIAAABkcnMvZG93bnJldi54bWxQSwECFAAUAAAA&#10;CACHTuJAJkyDTi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5BEB46D0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DD7F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2060F71C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5E2E78AA">
            <w:pPr>
              <w:spacing w:before="1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12  </w:t>
            </w:r>
          </w:p>
        </w:tc>
        <w:tc>
          <w:tcPr>
            <w:tcW w:w="3118" w:type="dxa"/>
            <w:vAlign w:val="top"/>
          </w:tcPr>
          <w:p w14:paraId="2802FA9E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BT_WAKE</w:t>
            </w:r>
          </w:p>
          <w:p w14:paraId="64BCB8DC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87" name="Freeform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8" o:spid="_x0000_s1026" o:spt="100" style="position:absolute;left:0pt;margin-left:0pt;margin-top:-3.3pt;height:0.5pt;width:0.5pt;mso-position-horizontal-relative:page;mso-position-vertical-relative:line;z-index:251672576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n1FS0AAAAAQBAAAPAAAAAAAAAAEAIAAAACIAAABkcnMvZG93bnJldi54bWxQSwECFAAUAAAA&#10;CACHTuJAU/Zi1S8CAAD5BAAADgAAAAAAAAABACAAAAAf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9271CDA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5EE5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11CB632B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38975501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13  </w:t>
            </w:r>
          </w:p>
        </w:tc>
        <w:tc>
          <w:tcPr>
            <w:tcW w:w="3118" w:type="dxa"/>
            <w:vAlign w:val="top"/>
          </w:tcPr>
          <w:p w14:paraId="6AC88532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BT_WAKE_HOST</w:t>
            </w:r>
          </w:p>
          <w:p w14:paraId="400A06FF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88" name="Freeform 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79" o:spid="_x0000_s1026" o:spt="100" style="position:absolute;left:0pt;margin-left:0pt;margin-top:-3.25pt;height:0.5pt;width:0.5pt;mso-position-horizontal-relative:page;mso-position-vertical-relative:line;z-index:251673600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YK5g9EAAAAEAQAADwAAAAAAAAABACAAAAAiAAAAZHJzL2Rvd25yZXYueG1sUEsBAhQAFAAA&#10;AAgAh07iQGdldkYvAgAA+QQAAA4AAAAAAAAAAQAgAAAAIAEAAGRycy9lMm9Eb2MueG1sUEsFBgAA&#10;AAAGAAYAWQEAAME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6E71EC4E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3C62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669241EA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D4C9C5E">
            <w:pPr>
              <w:spacing w:before="1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14  </w:t>
            </w:r>
          </w:p>
        </w:tc>
        <w:tc>
          <w:tcPr>
            <w:tcW w:w="3118" w:type="dxa"/>
            <w:vAlign w:val="top"/>
          </w:tcPr>
          <w:p w14:paraId="6BAC4F98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WIFI_REG_ON</w:t>
            </w:r>
          </w:p>
          <w:p w14:paraId="0878C5CB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89" name="Freeform 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0" o:spid="_x0000_s1026" o:spt="100" style="position:absolute;left:0pt;margin-left:0pt;margin-top:-3.3pt;height:0.5pt;width:0.5pt;mso-position-horizontal-relative:page;mso-position-vertical-relative:line;z-index:251674624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6fUVLQAAAABAEAAA8AAAAAAAAAAQAgAAAAIgAAAGRycy9kb3ducmV2LnhtbFBLAQIUABQAAAAI&#10;AIdO4kBWWFSh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46EC3679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0749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4318A208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56D445B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15  </w:t>
            </w:r>
          </w:p>
        </w:tc>
        <w:tc>
          <w:tcPr>
            <w:tcW w:w="3118" w:type="dxa"/>
            <w:vAlign w:val="top"/>
          </w:tcPr>
          <w:p w14:paraId="59336F2F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SDIO_D0</w:t>
            </w:r>
          </w:p>
          <w:p w14:paraId="2FFCC1AB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0" name="Freeform 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1" o:spid="_x0000_s1026" o:spt="100" style="position:absolute;left:0pt;margin-left:0pt;margin-top:-3.25pt;height:0.5pt;width:0.5pt;mso-position-horizontal-relative:page;mso-position-vertical-relative:line;z-index:251675648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h6VIry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0AC17E6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430C1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09EBE8A6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2FA22E25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16  </w:t>
            </w:r>
          </w:p>
        </w:tc>
        <w:tc>
          <w:tcPr>
            <w:tcW w:w="3118" w:type="dxa"/>
            <w:vAlign w:val="top"/>
          </w:tcPr>
          <w:p w14:paraId="1542508C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SDIO_D1</w:t>
            </w:r>
          </w:p>
          <w:p w14:paraId="6D66F0B4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1" name="Freeform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2" o:spid="_x0000_s1026" o:spt="100" style="position:absolute;left:0pt;margin-left:0pt;margin-top:-3.25pt;height:0.5pt;width:0.5pt;mso-position-horizontal-relative:page;mso-position-vertical-relative:line;z-index:251676672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BO6HDS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7673BF24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39D7A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5FC312B7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7C90CEF7">
            <w:pPr>
              <w:spacing w:before="3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17  </w:t>
            </w:r>
          </w:p>
        </w:tc>
        <w:tc>
          <w:tcPr>
            <w:tcW w:w="3118" w:type="dxa"/>
            <w:vAlign w:val="top"/>
          </w:tcPr>
          <w:p w14:paraId="04F12734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SDIO_D2</w:t>
            </w:r>
          </w:p>
          <w:p w14:paraId="442C4AC6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92" name="Freeform 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3" o:spid="_x0000_s1026" o:spt="100" style="position:absolute;left:0pt;margin-left:0pt;margin-top:-3.3pt;height:0.5pt;width:0.5pt;mso-position-horizontal-relative:page;mso-position-vertical-relative:line;z-index:251677696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Tp5f0QAAAAQBAAAPAAAAAAAAAAEAIAAAACIAAABkcnMvZG93bnJldi54bWxQSwECFAAUAAAA&#10;CACHTuJAyyCoSy4CAAD5BAAADgAAAAAAAAABACAAAAAg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356585D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A5F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7B5EB5D2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41C35C7D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18  </w:t>
            </w:r>
          </w:p>
        </w:tc>
        <w:tc>
          <w:tcPr>
            <w:tcW w:w="3118" w:type="dxa"/>
            <w:vAlign w:val="top"/>
          </w:tcPr>
          <w:p w14:paraId="5DAB9297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SDIO_D3</w:t>
            </w:r>
          </w:p>
          <w:p w14:paraId="6E2DE6BE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3" name="Freeform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4" o:spid="_x0000_s1026" o:spt="100" style="position:absolute;left:0pt;margin-left:0pt;margin-top:-3.25pt;height:0.5pt;width:0.5pt;mso-position-horizontal-relative:page;mso-position-vertical-relative:line;z-index:251678720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eqBnNAAAAAEAQAADwAAAAAAAAABACAAAAAiAAAAZHJzL2Rvd25yZXYueG1sUEsBAhQAFAAA&#10;AAgAh07iQKiyVyQwAgAA+QQAAA4AAAAAAAAAAQAgAAAAHwEAAGRycy9lMm9Eb2MueG1sUEsFBgAA&#10;AAAGAAYAWQEAAME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6F585328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670D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6FDF2CC7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417C547E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19  </w:t>
            </w:r>
          </w:p>
        </w:tc>
        <w:tc>
          <w:tcPr>
            <w:tcW w:w="3118" w:type="dxa"/>
            <w:vAlign w:val="top"/>
          </w:tcPr>
          <w:p w14:paraId="7D843ACE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SDIO_CMD</w:t>
            </w:r>
          </w:p>
          <w:p w14:paraId="6BEEDE39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4" name="Freeform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5" o:spid="_x0000_s1026" o:spt="100" style="position:absolute;left:0pt;margin-left:0pt;margin-top:-3.25pt;height:0.5pt;width:0.5pt;mso-position-horizontal-relative:page;mso-position-vertical-relative:line;z-index:25167974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jtOkdIAAAAEAQAADwAAAAAAAAABACAAAAAiAAAAZHJzL2Rvd25yZXYueG1sUEsBAhQAFAAA&#10;AAgAh07iQF6p+L0uAgAA+QQAAA4AAAAAAAAAAQAgAAAAI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3870C99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1813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5C141F8E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0BF6777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20  </w:t>
            </w:r>
          </w:p>
        </w:tc>
        <w:tc>
          <w:tcPr>
            <w:tcW w:w="3118" w:type="dxa"/>
            <w:vAlign w:val="top"/>
          </w:tcPr>
          <w:p w14:paraId="65EBC639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SDIO_CLK</w:t>
            </w:r>
          </w:p>
          <w:p w14:paraId="667FD794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5" name="Freeform 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6" o:spid="_x0000_s1026" o:spt="100" style="position:absolute;left:0pt;margin-left:0pt;margin-top:-3.25pt;height:0.5pt;width:0.5pt;mso-position-horizontal-relative:page;mso-position-vertical-relative:line;z-index:251680768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jtOkdIAAAAEAQAADwAAAAAAAAABACAAAAAiAAAAZHJzL2Rvd25yZXYueG1sUEsBAhQAFAAA&#10;AAgAh07iQN3iNx8uAgAA+QQAAA4AAAAAAAAAAQAgAAAAI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6FD95715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239F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2058195D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04B507F9">
            <w:pPr>
              <w:spacing w:before="1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21  </w:t>
            </w:r>
          </w:p>
        </w:tc>
        <w:tc>
          <w:tcPr>
            <w:tcW w:w="3118" w:type="dxa"/>
            <w:vAlign w:val="top"/>
          </w:tcPr>
          <w:p w14:paraId="5B8B2B28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UART0_RTSN</w:t>
            </w:r>
          </w:p>
          <w:p w14:paraId="3EE95913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96" name="Freeform 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7" o:spid="_x0000_s1026" o:spt="100" style="position:absolute;left:0pt;margin-left:0pt;margin-top:-3.3pt;height:0.5pt;width:0.5pt;mso-position-horizontal-relative:page;mso-position-vertical-relative:line;z-index:251681792;mso-width-relative:page;mso-height-relative:page;" fillcolor="#000000" filled="t" stroked="f" coordsize="6096,6097" o:gfxdata="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r3aU3RAAAABAEAAA8AAAAAAAAAAQAgAAAAIgAAAGRycy9kb3ducmV2LnhtbFBLAQIUABQAAAAI&#10;AIdO4kB0ld2CLQIAAPkEAAAOAAAAAAAAAAEAIAAAACABAABkcnMvZTJvRG9jLnhtbFBLBQYAAAAA&#10;BgAGAFkBAAC/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0F662017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76EE2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1B985054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4073096C">
            <w:pPr>
              <w:spacing w:before="2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22  </w:t>
            </w:r>
          </w:p>
        </w:tc>
        <w:tc>
          <w:tcPr>
            <w:tcW w:w="3118" w:type="dxa"/>
            <w:vAlign w:val="top"/>
          </w:tcPr>
          <w:p w14:paraId="65468218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UART0_TX</w:t>
            </w:r>
          </w:p>
          <w:p w14:paraId="64B30174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7" name="Freeform 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8" o:spid="_x0000_s1026" o:spt="100" style="position:absolute;left:0pt;margin-left:0pt;margin-top:-3.25pt;height:0.5pt;width:0.5pt;mso-position-horizontal-relative:page;mso-position-vertical-relative:line;z-index:251682816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eqBnNAAAAAEAQAADwAAAAAAAAABACAAAAAiAAAAZHJzL2Rvd25yZXYueG1sUEsBAhQAFAAA&#10;AAgAh07iQGeW+cIwAgAA+QQAAA4AAAAAAAAAAQAgAAAAHwEAAGRycy9lMm9Eb2MueG1sUEsFBgAA&#10;AAAGAAYAWQEAAME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6E6C08AA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4BBB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4D1EC796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5BB1004D">
            <w:pPr>
              <w:spacing w:before="4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23  </w:t>
            </w:r>
          </w:p>
        </w:tc>
        <w:tc>
          <w:tcPr>
            <w:tcW w:w="3118" w:type="dxa"/>
            <w:vAlign w:val="top"/>
          </w:tcPr>
          <w:p w14:paraId="264EC0A3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UART0_RX</w:t>
            </w:r>
          </w:p>
          <w:p w14:paraId="20AEE4D0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498" name="Freeform 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89" o:spid="_x0000_s1026" o:spt="100" style="position:absolute;left:0pt;margin-left:0pt;margin-top:-3.25pt;height:0.5pt;width:0.5pt;mso-position-horizontal-relative:page;mso-position-vertical-relative:line;z-index:251683840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O06R0gAAAAQBAAAPAAAAAAAAAAEAIAAAACIAAABkcnMvZG93bnJldi54bWxQSwECFAAUAAAA&#10;CACHTuJANbwoii0CAAD5BAAADgAAAAAAAAABACAAAAAh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36057488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  <w:tr w14:paraId="670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exact"/>
        </w:trPr>
        <w:tc>
          <w:tcPr>
            <w:tcW w:w="1735" w:type="dxa"/>
            <w:vMerge w:val="continue"/>
          </w:tcPr>
          <w:p w14:paraId="6C89A646">
            <w:pPr>
              <w:spacing w:before="0" w:after="0" w:line="240" w:lineRule="auto"/>
              <w:ind w:left="286" w:right="-18" w:firstLine="0"/>
              <w:jc w:val="right"/>
            </w:pPr>
          </w:p>
        </w:tc>
        <w:tc>
          <w:tcPr>
            <w:tcW w:w="1745" w:type="dxa"/>
            <w:vAlign w:val="top"/>
          </w:tcPr>
          <w:p w14:paraId="5A6A71BD">
            <w:pPr>
              <w:spacing w:before="1" w:after="0" w:line="240" w:lineRule="auto"/>
              <w:ind w:left="736" w:leftChars="0" w:right="-18" w:rightChars="0" w:firstLine="0" w:firstLineChars="0"/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24  </w:t>
            </w:r>
          </w:p>
        </w:tc>
        <w:tc>
          <w:tcPr>
            <w:tcW w:w="3118" w:type="dxa"/>
            <w:vAlign w:val="top"/>
          </w:tcPr>
          <w:p w14:paraId="4C730CEE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UART0_CTSN</w:t>
            </w:r>
          </w:p>
          <w:p w14:paraId="7FD832E4">
            <w:pPr>
              <w:spacing w:before="2" w:after="0" w:line="240" w:lineRule="auto"/>
              <w:ind w:left="113" w:leftChars="0" w:right="-18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499" name="Freeform 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490" o:spid="_x0000_s1026" o:spt="100" style="position:absolute;left:0pt;margin-left:0pt;margin-top:-3.3pt;height:0.5pt;width:0.5pt;mso-position-horizontal-relative:page;mso-position-vertical-relative:line;z-index:2516848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x&#10;Tp5f0QAAAAQBAAAPAAAAAAAAAAEAIAAAACIAAABkcnMvZG93bnJldi54bWxQSwECFAAUAAAACACH&#10;TuJAIuOsKSsCAAD5BAAADgAAAAAAAAABACAAAAAg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15" w:type="dxa"/>
            <w:vMerge w:val="continue"/>
          </w:tcPr>
          <w:p w14:paraId="4917C4A1">
            <w:pPr>
              <w:spacing w:before="0" w:after="0" w:line="240" w:lineRule="auto"/>
              <w:ind w:left="641" w:right="643" w:firstLine="0"/>
              <w:jc w:val="right"/>
            </w:pPr>
          </w:p>
        </w:tc>
      </w:tr>
    </w:tbl>
    <w:p w14:paraId="6803355F">
      <w:pPr>
        <w:spacing w:line="240" w:lineRule="auto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505" name="Freeform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05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UcWRtcAAAANAQAADwAAAAAAAAABACAAAAAiAAAAZHJzL2Rvd25yZXYueG1sUEsBAhQA&#10;FAAAAAgAh07iQGhUhxU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506" name="Freeform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06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gpMXgy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507" name="Freeform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07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CTRZ/EsAgAA+QQAAA4AAABkcnMvZTJvRG9jLnhtbK1Uy47b&#10;MAy8F+g/CLo3dgI0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lum51gAAAAkBAAAPAAAAAAAAAAEAIAAAACIAAABkcnMvZG93bnJldi54bWxQSwECFAAU&#10;AAAACACHTuJAJNFn8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57150</wp:posOffset>
                </wp:positionV>
                <wp:extent cx="6350" cy="6350"/>
                <wp:effectExtent l="0" t="0" r="0" b="0"/>
                <wp:wrapNone/>
                <wp:docPr id="508" name="Freeform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08" o:spid="_x0000_s1026" o:spt="100" style="position:absolute;left:0pt;margin-left:510.55pt;margin-top:4.5pt;height:0.5pt;width:0.5pt;mso-position-horizontal-relative:page;z-index:251659264;mso-width-relative:page;mso-height-relative:page;" fillcolor="#000000" filled="t" stroked="f" coordsize="6096,6096" o:gfxdata="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GKz3dUAAAAKAQAADwAAAAAAAAABACAAAAAiAAAAZHJzL2Rvd25yZXYueG1sUEsBAhQAFAAA&#10;AAgAh07iQKUDJ1A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86360</wp:posOffset>
                </wp:positionV>
                <wp:extent cx="6350" cy="6350"/>
                <wp:effectExtent l="0" t="0" r="0" b="0"/>
                <wp:wrapNone/>
                <wp:docPr id="509" name="Freeform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09" o:spid="_x0000_s1026" o:spt="100" style="position:absolute;left:0pt;margin-left:510.55pt;margin-top:6.8pt;height:0.5pt;width:0.5pt;mso-position-horizontal-relative:page;z-index:251659264;mso-width-relative:page;mso-height-relative:page;" fillcolor="#000000" filled="t" stroked="f" coordsize="6096,6096" o:gfxdata="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YC1A1gAAAAsBAAAPAAAAAAAAAAEAIAAAACIAAABkcnMvZG93bnJldi54bWxQSwECFAAU&#10;AAAACACHTuJAA0FXI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114935</wp:posOffset>
                </wp:positionV>
                <wp:extent cx="6350" cy="6350"/>
                <wp:effectExtent l="0" t="0" r="0" b="0"/>
                <wp:wrapNone/>
                <wp:docPr id="510" name="Freeform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0" o:spid="_x0000_s1026" o:spt="100" style="position:absolute;left:0pt;margin-left:510.55pt;margin-top:9.05pt;height:0.5pt;width:0.5pt;mso-position-horizontal-relative:page;z-index:251659264;mso-width-relative:page;mso-height-relative:page;" fillcolor="#000000" filled="t" stroked="f" coordsize="6096,6096" o:gfxdata="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X75ctUAAAALAQAADwAAAAAAAAABACAAAAAiAAAAZHJzL2Rvd25yZXYueG1sUEsBAhQAFAAA&#10;AAgAh07iQIhsgEo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144145</wp:posOffset>
                </wp:positionV>
                <wp:extent cx="6350" cy="6350"/>
                <wp:effectExtent l="0" t="0" r="0" b="0"/>
                <wp:wrapNone/>
                <wp:docPr id="511" name="Freeform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1" o:spid="_x0000_s1026" o:spt="100" style="position:absolute;left:0pt;margin-left:510.55pt;margin-top:11.35pt;height:0.5pt;width:0.5pt;mso-position-horizontal-relative:page;z-index:251659264;mso-width-relative:page;mso-height-relative:page;" fillcolor="#000000" filled="t" stroked="f" coordsize="6096,6096" o:gfxdata="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8ydtPWAAAACwEAAA8AAAAAAAAAAQAgAAAAIgAAAGRycy9kb3ducmV2LnhtbFBLAQIUABQA&#10;AAAIAIdO4kAuLvA4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512" name="Freeform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2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f4sR30wAAAAgBAAAPAAAAAAAAAAEAIAAAACIAAABkcnMvZG93bnJldi54bWxQSwECFAAUAAAA&#10;CACHTuJAxOlgriwCAAD5BAAADgAAAAAAAAABACAAAAAi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513" name="Freeform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3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lum51gAAAAkBAAAPAAAAAAAAAAEAIAAAACIAAABkcnMvZG93bnJldi54bWxQSwECFAAU&#10;AAAACACHTuJAYqsQ3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57150</wp:posOffset>
                </wp:positionV>
                <wp:extent cx="6350" cy="6350"/>
                <wp:effectExtent l="0" t="0" r="0" b="0"/>
                <wp:wrapNone/>
                <wp:docPr id="514" name="Freeform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4" o:spid="_x0000_s1026" o:spt="100" style="position:absolute;left:0pt;margin-left:510.55pt;margin-top:4.5pt;height:0.5pt;width:0.5pt;mso-position-horizontal-relative:page;z-index:251659264;mso-width-relative:page;mso-height-relative:page;" fillcolor="#000000" filled="t" stroked="f" coordsize="6096,6096" o:gfxdata="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xis93VAAAACgEAAA8AAAAAAAAAAQAgAAAAIgAAAGRycy9kb3ducmV2LnhtbFBLAQIUABQA&#10;AAAIAIdO4kBRYDBY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86360</wp:posOffset>
                </wp:positionV>
                <wp:extent cx="6350" cy="6350"/>
                <wp:effectExtent l="0" t="0" r="0" b="0"/>
                <wp:wrapNone/>
                <wp:docPr id="515" name="Freeform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5" o:spid="_x0000_s1026" o:spt="100" style="position:absolute;left:0pt;margin-left:510.55pt;margin-top:6.8pt;height:0.5pt;width:0.5pt;mso-position-horizontal-relative:page;z-index:251659264;mso-width-relative:page;mso-height-relative:page;" fillcolor="#000000" filled="t" stroked="f" coordsize="6096,6097" o:gfxdata="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jDS3zWAAAACwEAAA8AAAAAAAAAAQAgAAAAIgAAAGRycy9kb3ducmV2LnhtbFBLAQIU&#10;ABQAAAAIAIdO4kCRm4XxLgIAAPkEAAAOAAAAAAAAAAEAIAAAACU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115570</wp:posOffset>
                </wp:positionV>
                <wp:extent cx="6350" cy="6350"/>
                <wp:effectExtent l="0" t="0" r="0" b="0"/>
                <wp:wrapNone/>
                <wp:docPr id="516" name="Freeform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6" o:spid="_x0000_s1026" o:spt="100" style="position:absolute;left:0pt;margin-left:510.55pt;margin-top:9.1pt;height:0.5pt;width:0.5pt;mso-position-horizontal-relative:page;z-index:251659264;mso-width-relative:page;mso-height-relative:page;" fillcolor="#000000" filled="t" stroked="f" coordsize="6096,6096" o:gfxdata="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DHzovWAAAACwEAAA8AAAAAAAAAAQAgAAAAIgAAAGRycy9kb3ducmV2LnhtbFBLAQIUABQA&#10;AAAIAIdO4kAd5dC8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144145</wp:posOffset>
                </wp:positionV>
                <wp:extent cx="6350" cy="6350"/>
                <wp:effectExtent l="0" t="0" r="0" b="0"/>
                <wp:wrapNone/>
                <wp:docPr id="517" name="Freeform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7" o:spid="_x0000_s1026" o:spt="100" style="position:absolute;left:0pt;margin-left:510.55pt;margin-top:11.35pt;height:0.5pt;width:0.5pt;mso-position-horizontal-relative:page;z-index:251659264;mso-width-relative:page;mso-height-relative:page;" fillcolor="#000000" filled="t" stroked="f" coordsize="6096,6096" o:gfxdata="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/zz8oEzKwyW/BCUSgVkyYcK&#10;DR42GPjsn8I4AzQT3UsTTBqRCLuQqtebquoSmUTnuvy65kziAlmIUNw3yhPE78oRiDj/gJgLUk+W&#10;6CZLXuxkBixrKqimgkbOsKCBCnrMBfUipn0ps2SyYcqiG420YtxZvTiKiffkZzneA7SdB2ZCr/lM&#10;EdPoCfIWSY2GtKflacxh2IyTbP+ImWU3QUjtQGVRE1dS98Yf4eYKg9N9fei1TqwhtMdvOrCzSHeD&#10;PmphoX0nsneZvRl9jKcDXgFpmwRerh5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PMnbT1gAAAAsBAAAPAAAAAAAAAAEAIAAAACIAAABkcnMvZG93bnJldi54bWxQSwECFAAU&#10;AAAACACHTuJAu6egz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518" name="Freeform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8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5" o:gfxdata="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9CKwrRAAAACAEAAA8AAAAAAAAAAQAgAAAAIgAAAGRycy9kb3ducmV2LnhtbFBLAQIUABQAAAAI&#10;AIdO4kDRuN/YLQIAAPkEAAAOAAAAAAAAAAEAIAAAACABAABkcnMvZTJvRG9jLnhtbFBLBQYAAAAA&#10;BgAGAFkBAAC/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519" name="Freeform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19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7" o:gfxdata="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3ToTtUAAAAJAQAADwAAAAAAAAABACAAAAAiAAAAZHJzL2Rvd25yZXYueG1sUEsBAhQA&#10;FAAAAAgAh07iQPqOVcYuAgAA+QQAAA4AAAAAAAAAAQAgAAAAJA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520" name="Freeform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0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5" o:gfxdata="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HbM5tMAAAAKAQAADwAAAAAAAAABACAAAAAiAAAAZHJzL2Rvd25yZXYueG1sUEsBAhQAFAAA&#10;AAgAh07iQMI69r0tAgAA+QQAAA4AAAAAAAAAAQAgAAAAIgEAAGRycy9lMm9Eb2MueG1sUEsFBgAA&#10;AAAGAAYAWQEAAME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86360</wp:posOffset>
                </wp:positionV>
                <wp:extent cx="6350" cy="6350"/>
                <wp:effectExtent l="0" t="0" r="0" b="0"/>
                <wp:wrapNone/>
                <wp:docPr id="521" name="Freeform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1" o:spid="_x0000_s1026" o:spt="100" style="position:absolute;left:0pt;margin-left:510.55pt;margin-top:6.8pt;height:0.5pt;width:0.5pt;mso-position-horizontal-relative:page;z-index:251659264;mso-width-relative:page;mso-height-relative:page;" fillcolor="#000000" filled="t" stroked="f" coordsize="6096,6096" o:gfxdata="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/55teT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YC1A1gAAAAsBAAAPAAAAAAAAAAEAIAAAACIAAABkcnMvZG93bnJldi54bWxQSwECFAAU&#10;AAAACACHTuJAj7W5e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115570</wp:posOffset>
                </wp:positionV>
                <wp:extent cx="6350" cy="6350"/>
                <wp:effectExtent l="0" t="0" r="0" b="0"/>
                <wp:wrapNone/>
                <wp:docPr id="522" name="Freeform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2" o:spid="_x0000_s1026" o:spt="100" style="position:absolute;left:0pt;margin-left:510.55pt;margin-top:9.1pt;height:0.5pt;width:0.5pt;mso-position-horizontal-relative:page;z-index:251659264;mso-width-relative:page;mso-height-relative:page;" fillcolor="#000000" filled="t" stroked="f" coordsize="6096,6096" o:gfxdata="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/55teL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gx86L1gAAAAsBAAAPAAAAAAAAAAEAIAAAACIAAABkcnMvZG93bnJldi54bWxQSwECFAAU&#10;AAAACACHTuJAZXIp7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144145</wp:posOffset>
                </wp:positionV>
                <wp:extent cx="6350" cy="6350"/>
                <wp:effectExtent l="0" t="0" r="0" b="0"/>
                <wp:wrapNone/>
                <wp:docPr id="523" name="Freeform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3" o:spid="_x0000_s1026" o:spt="100" style="position:absolute;left:0pt;margin-left:510.55pt;margin-top:11.35pt;height:0.5pt;width:0.5pt;mso-position-horizontal-relative:page;z-index:251659264;mso-width-relative:page;mso-height-relative:page;" fillcolor="#000000" filled="t" stroked="f" coordsize="6096,6096" o:gfxdata="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PMnbT1gAAAAsBAAAPAAAAAAAAAAEAIAAAACIAAABkcnMvZG93bnJldi54bWxQSwECFAAU&#10;AAAACACHTuJAwzBZn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524" name="Freeform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4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5" o:gfxdata="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PQisK0QAAAAgBAAAPAAAAAAAAAAEAIAAAACIAAABkcnMvZG93bnJldi54bWxQSwECFAAUAAAA&#10;CACHTuJAGzZGry4CAAD5BAAADgAAAAAAAAABACAAAAAgAQAAZHJzL2Uyb0RvYy54bWxQSwUGAAAA&#10;AAYABgBZAQAAwA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525" name="Freeform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5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lum51gAAAAkBAAAPAAAAAAAAAAEAIAAAACIAAABkcnMvZG93bnJldi54bWxQSwECFAAU&#10;AAAACACHTuJAVrkJa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526" name="Freeform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6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6" o:gfxdata="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r9aGK1AAAAAoBAAAPAAAAAAAAAAEAIAAAACIAAABkcnMvZG93bnJldi54bWxQSwECFAAUAAAA&#10;CACHTuJAvH6Z/C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86995</wp:posOffset>
                </wp:positionV>
                <wp:extent cx="6350" cy="6350"/>
                <wp:effectExtent l="0" t="0" r="0" b="0"/>
                <wp:wrapNone/>
                <wp:docPr id="527" name="Freeform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7" o:spid="_x0000_s1026" o:spt="100" style="position:absolute;left:0pt;margin-left:510.55pt;margin-top:6.85pt;height:0.5pt;width:0.5pt;mso-position-horizontal-relative:page;z-index:251659264;mso-width-relative:page;mso-height-relative:page;" fillcolor="#000000" filled="t" stroked="f" coordsize="6096,6097" o:gfxdata="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9UWSvXAAAACwEAAA8AAAAAAAAAAQAgAAAAIgAAAGRycy9kb3ducmV2LnhtbFBLAQIU&#10;ABQAAAAIAIdO4kB8hSxV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115570</wp:posOffset>
                </wp:positionV>
                <wp:extent cx="6350" cy="6350"/>
                <wp:effectExtent l="0" t="0" r="0" b="0"/>
                <wp:wrapNone/>
                <wp:docPr id="528" name="Freeform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8" o:spid="_x0000_s1026" o:spt="100" style="position:absolute;left:0pt;margin-left:510.55pt;margin-top:9.1pt;height:0.5pt;width:0.5pt;mso-position-horizontal-relative:page;z-index:251659264;mso-width-relative:page;mso-height-relative:page;" fillcolor="#000000" filled="t" stroked="f" coordsize="6096,6095" o:gfxdata="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2qwHnUAAAACwEAAA8AAAAAAAAAAQAgAAAAIgAAAGRycy9kb3ducmV2LnhtbFBLAQIUABQA&#10;AAAIAIdO4kBwI5aYLQIAAPkEAAAOAAAAAAAAAAEAIAAAACM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144780</wp:posOffset>
                </wp:positionV>
                <wp:extent cx="6350" cy="6350"/>
                <wp:effectExtent l="0" t="0" r="0" b="0"/>
                <wp:wrapNone/>
                <wp:docPr id="529" name="Freeform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29" o:spid="_x0000_s1026" o:spt="100" style="position:absolute;left:0pt;margin-left:510.55pt;margin-top:11.4pt;height:0.5pt;width:0.5pt;mso-position-horizontal-relative:page;z-index:251659264;mso-width-relative:page;mso-height-relative:page;" fillcolor="#000000" filled="t" stroked="f" coordsize="6096,6096" o:gfxdata="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zz6oEzKwyW/BCUSgVkyYcK&#10;DR42GPjsn8I4AzQT3UsTTBqRCLuQqtebquoSmUTnunxYcyZxgSxEKO4b5Qnid+UIRJx/QMwFqSdL&#10;dJMlL3YyA5Y1FVRTQSNnWNBABT3mgnoR076UWTLZMGXRjUZaMe6sXhzFxHvysxzvAdrOAzOh13ym&#10;iGn0BHmLpEZD2tPyNOYwbMZJtn/EzLKbIKR2oLKoiSupe+OPcHOFwem+PvRaJ9YQ2uM3HdhZpLtB&#10;H7Ww0L4T2bvM3ow+xtMBr4C0TQIvV19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YH141gAAAAsBAAAPAAAAAAAAAAEAIAAAACIAAABkcnMvZG93bnJldi54bWxQSwECFAAU&#10;AAAACACHTuJAPazZX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8E0C2B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lang w:val="en-US" w:eastAsia="zh-CN"/>
        </w:rPr>
        <w:t xml:space="preserve">                     </w:t>
      </w:r>
      <w:r>
        <w:drawing>
          <wp:inline distT="0" distB="0" distL="114300" distR="114300">
            <wp:extent cx="4133850" cy="3453765"/>
            <wp:effectExtent l="0" t="0" r="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530" name="Freeform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0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/ixHfTAAAACAEAAA8AAAAAAAAAAQAgAAAAIgAAAGRycy9kb3ducmV2LnhtbFBLAQIUABQAAAAI&#10;AIdO4kC2gQ41KwIAAPkEAAAOAAAAAAAAAAEAIAAAACI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647D749">
      <w:pPr>
        <w:pStyle w:val="2"/>
        <w:bidi w:val="0"/>
        <w:spacing w:before="0" w:beforeAutospacing="0" w:afterAutospacing="0" w:line="240" w:lineRule="auto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29210</wp:posOffset>
                </wp:positionV>
                <wp:extent cx="6350" cy="6350"/>
                <wp:effectExtent l="0" t="0" r="0" b="0"/>
                <wp:wrapNone/>
                <wp:docPr id="531" name="Freeform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1" o:spid="_x0000_s1026" o:spt="100" style="position:absolute;left:0pt;margin-left:510.55pt;margin-top:2.3pt;height:0.5pt;width:0.5pt;mso-position-horizontal-relative:page;z-index:251659264;mso-width-relative:page;mso-height-relative:page;" fillcolor="#000000" filled="t" stroked="f" coordsize="6096,6096" o:gfxdata="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BrX37VAAAACQEAAA8AAAAAAAAAAQAgAAAAIgAAAGRycy9kb3ducmV2LnhtbFBLAQIUABQA&#10;AAAIAIdO4kAQw35H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532" name="Freeform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2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5" o:gfxdata="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h2zObTAAAACgEAAA8AAAAAAAAAAQAgAAAAIgAAAGRycy9kb3ducmV2LnhtbFBLAQIUABQA&#10;AAAIAIdO4kARydFmLgIAAPkEAAAOAAAAAAAAAAEAIAAAACI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86995</wp:posOffset>
                </wp:positionV>
                <wp:extent cx="6350" cy="6350"/>
                <wp:effectExtent l="0" t="0" r="0" b="0"/>
                <wp:wrapNone/>
                <wp:docPr id="533" name="Freeform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3" o:spid="_x0000_s1026" o:spt="100" style="position:absolute;left:0pt;margin-left:510.55pt;margin-top:6.85pt;height:0.5pt;width:0.5pt;mso-position-horizontal-relative:page;z-index:251659264;mso-width-relative:page;mso-height-relative:page;" fillcolor="#000000" filled="t" stroked="f" coordsize="6096,6096" o:gfxdata="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m9z8X1gAAAAsBAAAPAAAAAAAAAAEAIAAAACIAAABkcnMvZG93bnJldi54bWxQSwECFAAU&#10;AAAACACHTuJAXEaeoy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115570</wp:posOffset>
                </wp:positionV>
                <wp:extent cx="6350" cy="6350"/>
                <wp:effectExtent l="0" t="0" r="0" b="0"/>
                <wp:wrapNone/>
                <wp:docPr id="534" name="Freeform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4" o:spid="_x0000_s1026" o:spt="100" style="position:absolute;left:0pt;margin-left:510.55pt;margin-top:9.1pt;height:0.5pt;width:0.5pt;mso-position-horizontal-relative:page;z-index:251659264;mso-width-relative:page;mso-height-relative:page;" fillcolor="#000000" filled="t" stroked="f" coordsize="6096,6097" o:gfxdata="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lkqLfWAAAACwEAAA8AAAAAAAAAAQAgAAAAIgAAAGRycy9kb3ducmV2LnhtbFBLAQIU&#10;ABQAAAAIAIdO4kAJNHv8LgIAAPkEAAAOAAAAAAAAAAEAIAAAACU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144780</wp:posOffset>
                </wp:positionV>
                <wp:extent cx="6350" cy="6350"/>
                <wp:effectExtent l="0" t="0" r="0" b="0"/>
                <wp:wrapNone/>
                <wp:docPr id="535" name="Freeform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35" o:spid="_x0000_s1026" o:spt="100" style="position:absolute;left:0pt;margin-left:510.55pt;margin-top:11.4pt;height:0.5pt;width:0.5pt;mso-position-horizontal-relative:page;z-index:251659264;mso-width-relative:page;mso-height-relative:page;" fillcolor="#000000" filled="t" stroked="f" coordsize="6096,6096" o:gfxdata="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YH141gAAAAsBAAAPAAAAAAAAAAEAIAAAACIAAABkcnMvZG93bnJldi54bWxQSwECFAAU&#10;AAAACACHTuJAyc/OV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561" name="Freeform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1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UcWRtcAAAANAQAADwAAAAAAAAABACAAAAAiAAAAZHJzL2Rvd25yZXYueG1sUEsBAhQA&#10;FAAAAAgAh07iQPNvpIc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562" name="Freeform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2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UcWRtcAAAANAQAADwAAAAAAAAABACAAAAAiAAAAZHJzL2Rvd25yZXYueG1sUEsBAhQA&#10;FAAAAAgAh07iQBmoNBE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563" name="Freeform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3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lum51gAAAAkBAAAPAAAAAAAAAAEAIAAAACIAAABkcnMvZG93bnJldi54bWxQSwECFAAU&#10;AAAACACHTuJAv+pEYy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4" name="Freeform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4" o:spid="_x0000_s1026" o:spt="100" style="position:absolute;left:0pt;margin-left:84.3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6q2LSAAAABgEAAA8AAAAAAAAAAQAgAAAAIgAAAGRycy9kb3ducmV2LnhtbFBLAQIUABQAAAAI&#10;AIdO4kCMIWTnLAIAAPkEAAAOAAAAAAAAAAEAIAAAACE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5" name="Freeform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5" o:spid="_x0000_s1026" o:spt="100" style="position:absolute;left:0pt;margin-left:84.3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I6q2LSAAAABgEAAA8AAAAAAAAAAQAgAAAAIgAAAGRycy9kb3ducmV2LnhtbFBLAQIUABQAAAAI&#10;AIdO4kAqYxSVLAIAAPkEAAAOAAAAAAAAAAEAIAAAACE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2179320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6" name="Freeform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6" o:spid="_x0000_s1026" o:spt="100" style="position:absolute;left:0pt;margin-left:171.6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vNMm/TAAAABgEAAA8AAAAAAAAAAQAgAAAAIgAAAGRycy9kb3ducmV2LnhtbFBLAQIUABQAAAAI&#10;AIdO4kDApIQDKwIAAPkEAAAOAAAAAAAAAAEAIAAAACI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3287395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7" name="Freeform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7" o:spid="_x0000_s1026" o:spt="100" style="position:absolute;left:0pt;margin-left:258.8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r8sv0wAAAAYBAAAPAAAAAAAAAAEAIAAAACIAAABkcnMvZG93bnJldi54bWxQSwECFAAUAAAA&#10;CACHTuJAZub0cSwCAAD5BAAADgAAAAAAAAABACAAAAAi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5267325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8" name="Freeform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8" o:spid="_x0000_s1026" o:spt="100" style="position:absolute;left:0pt;margin-left:414.7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Zxb47TAAAABgEAAA8AAAAAAAAAAQAgAAAAIgAAAGRycy9kb3ducmV2LnhtbFBLAQIUABQAAAAI&#10;AIdO4kDnNLTQKwIAAPkEAAAOAAAAAAAAAAEAIAAAACI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69" name="Freeform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69" o:spid="_x0000_s1026" o:spt="100" style="position:absolute;left:0pt;margin-left:510.5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5OIrLNQAAAAIAQAADwAAAAAAAAABACAAAAAiAAAAZHJzL2Rvd25yZXYueG1sUEsBAhQAFAAA&#10;AAgAh07iQEF2xKI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-5715</wp:posOffset>
                </wp:positionV>
                <wp:extent cx="6350" cy="6350"/>
                <wp:effectExtent l="0" t="0" r="0" b="0"/>
                <wp:wrapNone/>
                <wp:docPr id="570" name="Freeform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0" o:spid="_x0000_s1026" o:spt="100" style="position:absolute;left:0pt;margin-left:510.55pt;margin-top:-0.45pt;height:0.5pt;width:0.5pt;mso-position-horizontal-relative:page;z-index:251659264;mso-width-relative:page;mso-height-relative:page;" fillcolor="#000000" filled="t" stroked="f" coordsize="6096,6096" o:gfxdata="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k4iss1AAAAAgBAAAPAAAAAAAAAAEAIAAAACIAAABkcnMvZG93bnJldi54bWxQSwECFAAUAAAA&#10;CACHTuJAylsTyi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t xml:space="preserve">附表2(J6 管脚说明)  </w:t>
      </w:r>
    </w:p>
    <w:p w14:paraId="47538C3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vertAnchor="text" w:horzAnchor="page" w:tblpX="1687" w:tblpY="-270"/>
        <w:tblOverlap w:val="never"/>
        <w:tblW w:w="8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8"/>
        <w:gridCol w:w="1419"/>
        <w:gridCol w:w="3566"/>
        <w:gridCol w:w="1908"/>
      </w:tblGrid>
      <w:tr w14:paraId="1F06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exact"/>
        </w:trPr>
        <w:tc>
          <w:tcPr>
            <w:tcW w:w="1618" w:type="dxa"/>
          </w:tcPr>
          <w:p w14:paraId="4614ABA8">
            <w:pPr>
              <w:spacing w:before="0" w:after="0" w:line="240" w:lineRule="auto"/>
              <w:ind w:left="478" w:right="-18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571" name="Freeform 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1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J5+uLSAAAABAEAAA8AAAAAAAAAAQAgAAAAIgAAAGRycy9kb3ducmV2LnhtbFBLAQIUABQAAAAI&#10;AIdO4kBsGWO4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572" name="Freeform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2" o:spid="_x0000_s1026" o:spt="100" style="position:absolute;left:0pt;margin-left:-0.45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J5+uLSAAAABAEAAA8AAAAAAAAAAQAgAAAAIgAAAGRycy9kb3ducmV2LnhtbFBLAQIUABQAAAAI&#10;AIdO4kCG3vMu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接口编号</w:t>
            </w:r>
          </w:p>
        </w:tc>
        <w:tc>
          <w:tcPr>
            <w:tcW w:w="1419" w:type="dxa"/>
          </w:tcPr>
          <w:p w14:paraId="6EB4A7A9">
            <w:pPr>
              <w:spacing w:before="0" w:after="0" w:line="240" w:lineRule="auto"/>
              <w:ind w:left="628" w:right="-18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573" name="Freeform 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3" o:spid="_x0000_s1026" o:spt="100" style="position:absolute;left:0pt;margin-left:0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aPIFHSAAAABAEAAA8AAAAAAAAAAQAgAAAAIgAAAGRycy9kb3ducmV2LnhtbFBLAQIUABQAAAAI&#10;AIdO4kAgnINc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574" name="Freeform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4" o:spid="_x0000_s1026" o:spt="100" style="position:absolute;left:0pt;margin-left:106.4pt;margin-top:-2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qi1kT1gAAAAkBAAAPAAAAAAAAAAEAIAAAACIAAABkcnMvZG93bnJldi54bWxQSwECFAAU&#10;AAAACACHTuJAE1ej2C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管脚号</w:t>
            </w:r>
          </w:p>
        </w:tc>
        <w:tc>
          <w:tcPr>
            <w:tcW w:w="3566" w:type="dxa"/>
          </w:tcPr>
          <w:p w14:paraId="76C36F69">
            <w:pPr>
              <w:spacing w:before="0" w:after="0" w:line="240" w:lineRule="auto"/>
              <w:ind w:left="511" w:right="-18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-28575</wp:posOffset>
                      </wp:positionV>
                      <wp:extent cx="6350" cy="6350"/>
                      <wp:effectExtent l="0" t="0" r="0" b="0"/>
                      <wp:wrapNone/>
                      <wp:docPr id="575" name="Freeform 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5" o:spid="_x0000_s1026" o:spt="100" style="position:absolute;left:0pt;margin-left:106.55pt;margin-top:-2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KaUWQ1wAAAAkBAAAPAAAAAAAAAAEAIAAAACIAAABkcnMvZG93bnJldi54bWxQSwEC&#10;FAAUAAAACACHTuJAYmh7Qi4CAAD5BAAADgAAAAAAAAABACAAAAAm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color w:val="000000"/>
                <w:sz w:val="24"/>
                <w:szCs w:val="24"/>
                <w:u w:val="single"/>
              </w:rPr>
              <w:t>功能说明</w:t>
            </w:r>
          </w:p>
        </w:tc>
        <w:tc>
          <w:tcPr>
            <w:tcW w:w="1908" w:type="dxa"/>
          </w:tcPr>
          <w:p w14:paraId="1C38BC49">
            <w:pPr>
              <w:spacing w:before="0" w:after="0" w:line="240" w:lineRule="auto"/>
              <w:ind w:right="748"/>
              <w:jc w:val="center"/>
              <w:rPr>
                <w:rFonts w:hint="eastAsia" w:ascii="Times New Roman" w:hAnsi="Times New Roman" w:eastAsia="宋体" w:cs="Times New Roman"/>
                <w:color w:val="01030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10302"/>
                <w:lang w:val="en-US" w:eastAsia="zh-CN"/>
              </w:rPr>
              <w:t>备注</w:t>
            </w:r>
          </w:p>
        </w:tc>
      </w:tr>
      <w:tr w14:paraId="3CEB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exact"/>
        </w:trPr>
        <w:tc>
          <w:tcPr>
            <w:tcW w:w="1618" w:type="dxa"/>
            <w:vMerge w:val="restart"/>
          </w:tcPr>
          <w:p w14:paraId="2E3A6A3B">
            <w:pPr>
              <w:spacing w:before="5996" w:after="4714" w:line="240" w:lineRule="auto"/>
              <w:ind w:left="83" w:right="-18" w:firstLine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0</wp:posOffset>
                      </wp:positionV>
                      <wp:extent cx="6350" cy="6350"/>
                      <wp:effectExtent l="0" t="0" r="0" b="0"/>
                      <wp:wrapNone/>
                      <wp:docPr id="576" name="Freeform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6" o:spid="_x0000_s1026" o:spt="100" style="position:absolute;left:0pt;margin-left:-0.45pt;margin-top:0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nS4&#10;sc8AAAABAQAADwAAAAAAAAABACAAAAAiAAAAZHJzL2Rvd25yZXYueG1sUEsBAhQAFAAAAAgAh07i&#10;QF/SQzwrAgAA+QQAAA4AAAAAAAAAAQAgAAAAHgEAAGRycy9lMm9Eb2MueG1sUEsFBgAAAAAGAAYA&#10;WQEAALs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203835</wp:posOffset>
                      </wp:positionV>
                      <wp:extent cx="6350" cy="6350"/>
                      <wp:effectExtent l="0" t="0" r="0" b="0"/>
                      <wp:wrapNone/>
                      <wp:docPr id="577" name="Freeform 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7" o:spid="_x0000_s1026" o:spt="100" style="position:absolute;left:0pt;margin-left:-0.45pt;margin-top:16.0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lQFtrSAAAABAEAAA8AAAAAAAAAAQAgAAAAIgAAAGRycy9kb3ducmV2LnhtbFBLAQIUABQAAAAI&#10;AIdO4kD5kDNO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407670</wp:posOffset>
                      </wp:positionV>
                      <wp:extent cx="6350" cy="6350"/>
                      <wp:effectExtent l="0" t="0" r="0" b="0"/>
                      <wp:wrapNone/>
                      <wp:docPr id="578" name="Freeform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8" o:spid="_x0000_s1026" o:spt="100" style="position:absolute;left:0pt;margin-left:-0.45pt;margin-top:32.1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99et9IAAAAEAQAADwAAAAAAAAABACAAAAAiAAAAZHJzL2Rvd25yZXYueG1sUEsBAhQAFAAAAAgA&#10;h07iQHhCc+8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612140</wp:posOffset>
                      </wp:positionV>
                      <wp:extent cx="6350" cy="6350"/>
                      <wp:effectExtent l="0" t="0" r="0" b="0"/>
                      <wp:wrapNone/>
                      <wp:docPr id="579" name="Freeform 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79" o:spid="_x0000_s1026" o:spt="100" style="position:absolute;left:0pt;margin-left:-0.45pt;margin-top:48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IhfprSAAAABAEAAA8AAAAAAAAAAQAgAAAAIgAAAGRycy9kb3ducmV2LnhtbFBLAQIUABQAAAAI&#10;AIdO4kDeAAOd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818515</wp:posOffset>
                      </wp:positionV>
                      <wp:extent cx="6350" cy="6350"/>
                      <wp:effectExtent l="0" t="0" r="0" b="0"/>
                      <wp:wrapNone/>
                      <wp:docPr id="580" name="Freeform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0" o:spid="_x0000_s1026" o:spt="100" style="position:absolute;left:0pt;margin-left:-0.45pt;margin-top:64.4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ra0VHTAAAABgEAAA8AAAAAAAAAAQAgAAAAIgAAAGRycy9kb3ducmV2LnhtbFBLAQIUABQAAAAI&#10;AIdO4kCuqA1Q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1022350</wp:posOffset>
                      </wp:positionV>
                      <wp:extent cx="6350" cy="6350"/>
                      <wp:effectExtent l="0" t="0" r="0" b="0"/>
                      <wp:wrapNone/>
                      <wp:docPr id="581" name="Freeform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1" o:spid="_x0000_s1026" o:spt="100" style="position:absolute;left:0pt;margin-left:-0.45pt;margin-top:80.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56HNJ0wAAAAYBAAAPAAAAAAAAAAEAIAAAACIAAABkcnMvZG93bnJldi54bWxQSwECFAAUAAAA&#10;CACHTuJACOp9IiwCAAD5BAAADgAAAAAAAAABACAAAAAi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1226820</wp:posOffset>
                      </wp:positionV>
                      <wp:extent cx="6350" cy="6350"/>
                      <wp:effectExtent l="0" t="0" r="0" b="0"/>
                      <wp:wrapNone/>
                      <wp:docPr id="582" name="Freeform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2" o:spid="_x0000_s1026" o:spt="100" style="position:absolute;left:0pt;margin-left:-0.45pt;margin-top:96.6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daf29IAAAAGAQAADwAAAAAAAAABACAAAAAiAAAAZHJzL2Rvd25yZXYueG1sUEsBAhQAFAAA&#10;AAgAh07iQISUKG8uAgAA+QQAAA4AAAAAAAAAAQAgAAAAIQEAAGRycy9lMm9Eb2MueG1sUEsFBgAA&#10;AAAGAAYAWQEAAME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1431290</wp:posOffset>
                      </wp:positionV>
                      <wp:extent cx="6350" cy="6350"/>
                      <wp:effectExtent l="0" t="0" r="0" b="0"/>
                      <wp:wrapNone/>
                      <wp:docPr id="583" name="Freeform 5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3" o:spid="_x0000_s1026" o:spt="100" style="position:absolute;left:0pt;margin-left:-0.45pt;margin-top:112.7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019W90wAAAAYBAAAPAAAAAAAAAAEAIAAAACIAAABkcnMvZG93bnJldi54bWxQSwECFAAUAAAA&#10;CACHTuJARG+dxiwCAAD5BAAADgAAAAAAAAABACAAAAAi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1635125</wp:posOffset>
                      </wp:positionV>
                      <wp:extent cx="6350" cy="6350"/>
                      <wp:effectExtent l="0" t="0" r="0" b="0"/>
                      <wp:wrapNone/>
                      <wp:docPr id="584" name="Freeform 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4" o:spid="_x0000_s1026" o:spt="100" style="position:absolute;left:0pt;margin-left:-0.45pt;margin-top:128.7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XyYCnTAAAABgEAAA8AAAAAAAAAAQAgAAAAIgAAAGRycy9kb3ducmV2LnhtbFBLAQIUABQA&#10;AAAIAIdO4kARHXiZLgIAAPkEAAAOAAAAAAAAAAEAIAAAACIBAABkcnMvZTJvRG9jLnhtbFBLBQYA&#10;AAAABgAGAFkBAADC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1839595</wp:posOffset>
                      </wp:positionV>
                      <wp:extent cx="6350" cy="6350"/>
                      <wp:effectExtent l="0" t="0" r="0" b="0"/>
                      <wp:wrapNone/>
                      <wp:docPr id="585" name="Freeform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5" o:spid="_x0000_s1026" o:spt="100" style="position:absolute;left:0pt;margin-left:-0.45pt;margin-top:144.8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5BDs0gAAAAYBAAAPAAAAAAAAAAEAIAAAACIAAABkcnMvZG93bnJldi54bWxQSwECFAAUAAAA&#10;CACHTuJAOivyhy0CAAD5BAAADgAAAAAAAAABACAAAAAh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2045335</wp:posOffset>
                      </wp:positionV>
                      <wp:extent cx="6350" cy="6350"/>
                      <wp:effectExtent l="0" t="0" r="0" b="0"/>
                      <wp:wrapNone/>
                      <wp:docPr id="586" name="Freeform 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6" o:spid="_x0000_s1026" o:spt="100" style="position:absolute;left:0pt;margin-left:-0.45pt;margin-top:161.0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7L4hdMAAAAGAQAADwAAAAAAAAABACAAAAAiAAAAZHJzL2Rvd25yZXYueG1sUEsBAhQAFAAA&#10;AAgAh07iQF2YmH0tAgAA+QQAAA4AAAAAAAAAAQAgAAAAIgEAAGRycy9lMm9Eb2MueG1sUEsFBgAA&#10;AAAGAAYAWQEAAME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2249170</wp:posOffset>
                      </wp:positionV>
                      <wp:extent cx="6350" cy="6350"/>
                      <wp:effectExtent l="0" t="0" r="0" b="0"/>
                      <wp:wrapNone/>
                      <wp:docPr id="587" name="Freeform 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7" o:spid="_x0000_s1026" o:spt="100" style="position:absolute;left:0pt;margin-left:-0.45pt;margin-top:177.1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AqJv9IAAAAGAQAADwAAAAAAAAABACAAAAAiAAAAZHJzL2Rvd25yZXYueG1sUEsBAhQAFAAA&#10;AAgAh07iQHauEmMuAgAA+QQAAA4AAAAAAAAAAQAgAAAAIQEAAGRycy9lMm9Eb2MueG1sUEsFBgAA&#10;AAAGAAYAWQEAAME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2453640</wp:posOffset>
                      </wp:positionV>
                      <wp:extent cx="6350" cy="6350"/>
                      <wp:effectExtent l="0" t="0" r="0" b="0"/>
                      <wp:wrapNone/>
                      <wp:docPr id="588" name="Freeform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8" o:spid="_x0000_s1026" o:spt="100" style="position:absolute;left:0pt;margin-left:-0.45pt;margin-top:193.2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ChIiL1AAAAAYBAAAPAAAAAAAAAAEAIAAAACIAAABkcnMvZG93bnJldi54bWxQSwECFAAU&#10;AAAACACHTuJAegiori4CAAD5BAAADgAAAAAAAAABACAAAAAjAQAAZHJzL2Uyb0RvYy54bWxQSwUG&#10;AAAAAAYABgBZAQAAww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2658110</wp:posOffset>
                      </wp:positionV>
                      <wp:extent cx="6350" cy="6350"/>
                      <wp:effectExtent l="0" t="0" r="0" b="0"/>
                      <wp:wrapNone/>
                      <wp:docPr id="589" name="Freeform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89" o:spid="_x0000_s1026" o:spt="100" style="position:absolute;left:0pt;margin-left:-0.45pt;margin-top:209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h0Mu0QAAAAYBAAAPAAAAAAAAAAEAIAAAACIAAABkcnMvZG93bnJldi54bWxQSwECFAAUAAAA&#10;CACHTuJAUT4isC4CAAD5BAAADgAAAAAAAAABACAAAAAg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2861945</wp:posOffset>
                      </wp:positionV>
                      <wp:extent cx="6350" cy="6350"/>
                      <wp:effectExtent l="0" t="0" r="0" b="0"/>
                      <wp:wrapNone/>
                      <wp:docPr id="590" name="Freeform 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0" o:spid="_x0000_s1026" o:spt="100" style="position:absolute;left:0pt;margin-left:-0.45pt;margin-top:225.3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/BISbTAAAABgEAAA8AAAAAAAAAAQAgAAAAIgAAAGRycy9kb3ducmV2LnhtbFBLAQIUABQAAAAI&#10;AIdO4kAx3spv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3066415</wp:posOffset>
                      </wp:positionV>
                      <wp:extent cx="6350" cy="6350"/>
                      <wp:effectExtent l="0" t="0" r="0" b="0"/>
                      <wp:wrapNone/>
                      <wp:docPr id="591" name="Freeform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1" o:spid="_x0000_s1026" o:spt="100" style="position:absolute;left:0pt;margin-left:-0.45pt;margin-top:241.4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UuBt0wAAAAYBAAAPAAAAAAAAAAEAIAAAACIAAABkcnMvZG93bnJldi54bWxQSwECFAAUAAAA&#10;CACHTuJAl5y6HSwCAAD5BAAADgAAAAAAAAABACAAAAAiAQAAZHJzL2Uyb0RvYy54bWxQSwUGAAAA&#10;AAYABgBZAQAAwA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3272155</wp:posOffset>
                      </wp:positionV>
                      <wp:extent cx="6350" cy="6350"/>
                      <wp:effectExtent l="0" t="0" r="0" b="0"/>
                      <wp:wrapNone/>
                      <wp:docPr id="592" name="Freeform 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2" o:spid="_x0000_s1026" o:spt="100" style="position:absolute;left:0pt;margin-left:-0.45pt;margin-top:257.6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PlEwNIAAAAGAQAADwAAAAAAAAABACAAAAAiAAAAZHJzL2Rvd25yZXYueG1sUEsBAhQAFAAA&#10;AAgAh07iQJaWFTwuAgAA+QQAAA4AAAAAAAAAAQAgAAAAIQEAAGRycy9lMm9Eb2MueG1sUEsFBgAA&#10;AAAGAAYAWQEAAME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3476625</wp:posOffset>
                      </wp:positionV>
                      <wp:extent cx="6350" cy="6350"/>
                      <wp:effectExtent l="0" t="0" r="0" b="0"/>
                      <wp:wrapNone/>
                      <wp:docPr id="593" name="Freeform 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3" o:spid="_x0000_s1026" o:spt="100" style="position:absolute;left:0pt;margin-left:-0.45pt;margin-top:273.7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cEWfdQAAAAGAQAADwAAAAAAAAABACAAAAAiAAAAZHJzL2Rvd25yZXYueG1sUEsBAhQAFAAA&#10;AAgAh07iQNsZWvksAgAA+QQAAA4AAAAAAAAAAQAgAAAAIw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3680460</wp:posOffset>
                      </wp:positionV>
                      <wp:extent cx="6350" cy="6350"/>
                      <wp:effectExtent l="0" t="0" r="0" b="0"/>
                      <wp:wrapNone/>
                      <wp:docPr id="594" name="Freeform 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4" o:spid="_x0000_s1026" o:spt="100" style="position:absolute;left:0pt;margin-left:-0.45pt;margin-top:289.8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1/FN01AAAAAYBAAAPAAAAAAAAAAEAIAAAACIAAABkcnMvZG93bnJldi54bWxQSwECFAAU&#10;AAAACACHTuJAjmu/pi4CAAD5BAAADgAAAAAAAAABACAAAAAjAQAAZHJzL2Uyb0RvYy54bWxQSwUG&#10;AAAAAAYABgBZAQAAww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3884930</wp:posOffset>
                      </wp:positionV>
                      <wp:extent cx="6350" cy="6350"/>
                      <wp:effectExtent l="0" t="0" r="0" b="0"/>
                      <wp:wrapNone/>
                      <wp:docPr id="595" name="Freeform 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5" o:spid="_x0000_s1026" o:spt="100" style="position:absolute;left:0pt;margin-left:-0.45pt;margin-top:305.9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Q0OF3RAAAABgEAAA8AAAAAAAAAAQAgAAAAIgAAAGRycy9kb3ducmV2LnhtbFBLAQIUABQAAAAI&#10;AIdO4kClXTW4LQIAAPkEAAAOAAAAAAAAAAEAIAAAACA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4089400</wp:posOffset>
                      </wp:positionV>
                      <wp:extent cx="6350" cy="6350"/>
                      <wp:effectExtent l="0" t="0" r="0" b="0"/>
                      <wp:wrapNone/>
                      <wp:docPr id="596" name="Freeform 5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6" o:spid="_x0000_s1026" o:spt="100" style="position:absolute;left:0pt;margin-left:-0.45pt;margin-top:32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nzjKvUAAAABgEAAA8AAAAAAAAAAQAgAAAAIgAAAGRycy9kb3ducmV2LnhtbFBLAQIUABQAAAAI&#10;AIdO4kCkV5qZKgIAAPkEAAAOAAAAAAAAAAEAIAAAACM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4293235</wp:posOffset>
                      </wp:positionV>
                      <wp:extent cx="6350" cy="6350"/>
                      <wp:effectExtent l="0" t="0" r="0" b="0"/>
                      <wp:wrapNone/>
                      <wp:docPr id="597" name="Freeform 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7" o:spid="_x0000_s1026" o:spt="100" style="position:absolute;left:0pt;margin-left:-0.45pt;margin-top:338.0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eEkcnSAAAABgEAAA8AAAAAAAAAAQAgAAAAIgAAAGRycy9kb3ducmV2LnhtbFBLAQIUABQAAAAI&#10;AIdO4kACFerr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4498975</wp:posOffset>
                      </wp:positionV>
                      <wp:extent cx="6350" cy="6350"/>
                      <wp:effectExtent l="0" t="0" r="0" b="0"/>
                      <wp:wrapNone/>
                      <wp:docPr id="598" name="Freeform 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8" o:spid="_x0000_s1026" o:spt="100" style="position:absolute;left:0pt;margin-left:-0.45pt;margin-top:354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q4IgDTAAAABgEAAA8AAAAAAAAAAQAgAAAAIgAAAGRycy9kb3ducmV2LnhtbFBLAQIUABQA&#10;AAAIAIdO4kDlfm+RLgIAAPkEAAAOAAAAAAAAAAEAIAAAACIBAABkcnMvZTJvRG9jLnhtbFBLBQYA&#10;AAAABgAGAFkBAADC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4703445</wp:posOffset>
                      </wp:positionV>
                      <wp:extent cx="6350" cy="6350"/>
                      <wp:effectExtent l="0" t="0" r="0" b="0"/>
                      <wp:wrapNone/>
                      <wp:docPr id="599" name="Freeform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599" o:spid="_x0000_s1026" o:spt="100" style="position:absolute;left:0pt;margin-left:-0.45pt;margin-top:370.3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7inydIAAAAGAQAADwAAAAAAAAABACAAAAAiAAAAZHJzL2Rvd25yZXYueG1sUEsBAhQAFAAA&#10;AAgAh07iQM5I5Y8uAgAA+QQAAA4AAAAAAAAAAQAgAAAAIQEAAGRycy9lMm9Eb2MueG1sUEsFBgAA&#10;AAAGAAYAWQEAAME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4907280</wp:posOffset>
                      </wp:positionV>
                      <wp:extent cx="6350" cy="6350"/>
                      <wp:effectExtent l="0" t="0" r="0" b="0"/>
                      <wp:wrapNone/>
                      <wp:docPr id="600" name="Freeform 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0" o:spid="_x0000_s1026" o:spt="100" style="position:absolute;left:0pt;margin-left:-0.45pt;margin-top:386.4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6wqRvSAAAABgEAAA8AAAAAAAAAAQAgAAAAIgAAAGRycy9kb3ducmV2LnhtbFBLAQIUABQAAAAI&#10;AIdO4kAZDeljLAIAAPkEAAAOAAAAAAAAAAEAIAAAACE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5111750</wp:posOffset>
                      </wp:positionV>
                      <wp:extent cx="6350" cy="6350"/>
                      <wp:effectExtent l="0" t="0" r="0" b="0"/>
                      <wp:wrapNone/>
                      <wp:docPr id="601" name="Freeform 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1" o:spid="_x0000_s1026" o:spt="100" style="position:absolute;left:0pt;margin-left:-0.45pt;margin-top:402.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laxELTAAAABgEAAA8AAAAAAAAAAQAgAAAAIgAAAGRycy9kb3ducmV2LnhtbFBLAQIUABQAAAAI&#10;AIdO4kBUgqam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5316220</wp:posOffset>
                      </wp:positionV>
                      <wp:extent cx="6350" cy="6350"/>
                      <wp:effectExtent l="0" t="0" r="0" b="0"/>
                      <wp:wrapNone/>
                      <wp:docPr id="602" name="Freeform 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2" o:spid="_x0000_s1026" o:spt="100" style="position:absolute;left:0pt;margin-left:-0.45pt;margin-top:418.6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9lPz3TAAAABgEAAA8AAAAAAAAAAQAgAAAAIgAAAGRycy9kb3ducmV2LnhtbFBLAQIUABQAAAAI&#10;AIdO4kC+RTYw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5520690</wp:posOffset>
                      </wp:positionV>
                      <wp:extent cx="6350" cy="6350"/>
                      <wp:effectExtent l="0" t="0" r="0" b="0"/>
                      <wp:wrapNone/>
                      <wp:docPr id="603" name="Freeform 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3" o:spid="_x0000_s1026" o:spt="100" style="position:absolute;left:0pt;margin-left:-0.45pt;margin-top:434.7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ysUvZ0gAAAAYBAAAPAAAAAAAAAAEAIAAAACIAAABkcnMvZG93bnJldi54bWxQSwECFAAUAAAA&#10;CACHTuJA88p59S0CAAD5BAAADgAAAAAAAAABACAAAAAh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5726430</wp:posOffset>
                      </wp:positionV>
                      <wp:extent cx="6350" cy="6350"/>
                      <wp:effectExtent l="0" t="0" r="0" b="0"/>
                      <wp:wrapNone/>
                      <wp:docPr id="604" name="Freeform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4" o:spid="_x0000_s1026" o:spt="100" style="position:absolute;left:0pt;margin-left:-0.45pt;margin-top:450.9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Ov5xj0gAAAAYBAAAPAAAAAAAAAAEAIAAAACIAAABkcnMvZG93bnJldi54bWxQSwECFAAUAAAA&#10;CACHTuJAwAFZcS0CAAD5BAAADgAAAAAAAAABACAAAAAhAQAAZHJzL2Uyb0RvYy54bWxQSwUGAAAA&#10;AAYABgBZAQAAwA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5930265</wp:posOffset>
                      </wp:positionV>
                      <wp:extent cx="6350" cy="6350"/>
                      <wp:effectExtent l="0" t="0" r="0" b="0"/>
                      <wp:wrapNone/>
                      <wp:docPr id="605" name="Freeform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5" o:spid="_x0000_s1026" o:spt="100" style="position:absolute;left:0pt;margin-left:-0.45pt;margin-top:466.9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kjbE/RAAAABgEAAA8AAAAAAAAAAQAgAAAAIgAAAGRycy9kb3ducmV2LnhtbFBLAQIUABQAAAAI&#10;AIdO4kBmQykDLQIAAPkEAAAOAAAAAAAAAAEAIAAAACA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6134735</wp:posOffset>
                      </wp:positionV>
                      <wp:extent cx="6350" cy="6350"/>
                      <wp:effectExtent l="0" t="0" r="0" b="0"/>
                      <wp:wrapNone/>
                      <wp:docPr id="606" name="Freeform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6" o:spid="_x0000_s1026" o:spt="100" style="position:absolute;left:0pt;margin-left:-0.45pt;margin-top:483.0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Q8199MAAAAGAQAADwAAAAAAAAABACAAAAAiAAAAZHJzL2Rvd25yZXYueG1sUEsBAhQAFAAAAAgA&#10;h07iQGdJhiIqAgAA+QQAAA4AAAAAAAAAAQAgAAAAIg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6339205</wp:posOffset>
                      </wp:positionV>
                      <wp:extent cx="6350" cy="6350"/>
                      <wp:effectExtent l="0" t="0" r="0" b="0"/>
                      <wp:wrapNone/>
                      <wp:docPr id="607" name="Freeform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7" o:spid="_x0000_s1026" o:spt="100" style="position:absolute;left:0pt;margin-left:-0.45pt;margin-top:499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gm6rXTAAAABgEAAA8AAAAAAAAAAQAgAAAAIgAAAGRycy9kb3ducmV2LnhtbFBLAQIUABQAAAAI&#10;AIdO4kDBC/ZQKwIAAPkEAAAOAAAAAAAAAAEAIAAAACI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6543040</wp:posOffset>
                      </wp:positionV>
                      <wp:extent cx="6350" cy="6350"/>
                      <wp:effectExtent l="0" t="0" r="0" b="0"/>
                      <wp:wrapNone/>
                      <wp:docPr id="608" name="Freeform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8" o:spid="_x0000_s1026" o:spt="100" style="position:absolute;left:0pt;margin-left:-0.45pt;margin-top:515.2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eoQ0vUAAAACAEAAA8AAAAAAAAAAQAgAAAAIgAAAGRycy9kb3ducmV2LnhtbFBLAQIUABQAAAAI&#10;AIdO4kBA2bbxKgIAAPkEAAAOAAAAAAAAAAEAIAAAACM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line">
                        <wp:posOffset>6747510</wp:posOffset>
                      </wp:positionV>
                      <wp:extent cx="6350" cy="6350"/>
                      <wp:effectExtent l="0" t="0" r="0" b="0"/>
                      <wp:wrapNone/>
                      <wp:docPr id="609" name="Freeform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09" o:spid="_x0000_s1026" o:spt="100" style="position:absolute;left:0pt;margin-left:-0.45pt;margin-top:531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WYZCPUAAAACAEAAA8AAAAAAAAAAQAgAAAAIgAAAGRycy9kb3ducmV2LnhtbFBLAQIUABQAAAAI&#10;AIdO4kDmm8aDKgIAAPkEAAAOAAAAAAAAAAEAIAAAACM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J6</w:t>
            </w:r>
          </w:p>
        </w:tc>
        <w:tc>
          <w:tcPr>
            <w:tcW w:w="1419" w:type="dxa"/>
          </w:tcPr>
          <w:p w14:paraId="7E66EAB1">
            <w:pPr>
              <w:spacing w:before="2" w:after="0" w:line="240" w:lineRule="auto"/>
              <w:ind w:right="-18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0" name="Freeform 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0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O06R0gAAAAQBAAAPAAAAAAAAAAEAIAAAACIAAABkcnMvZG93bnJldi54bWxQSwECFAAUAAAACACH&#10;TuJAbbYR6y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1" name="Freeform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1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DL9GGZ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Calibri" w:hAnsi="Calibri" w:eastAsia="宋体" w:cs="Calibri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66" w:type="dxa"/>
          </w:tcPr>
          <w:p w14:paraId="138F674D">
            <w:pPr>
              <w:spacing w:before="2" w:after="0" w:line="240" w:lineRule="auto"/>
              <w:ind w:left="112" w:right="-18" w:firstLine="0"/>
              <w:jc w:val="left"/>
              <w:rPr>
                <w:rFonts w:hint="default" w:ascii="Times New Roman" w:hAnsi="Times New Roman" w:eastAsia="宋体" w:cs="Times New Roman"/>
                <w:color w:val="010302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2" name="Freeform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2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3PfO2AAAAAkBAAAPAAAAAAAAAAEAIAAAACIAAABkcnMvZG93bnJldi54bWxQSwEC&#10;FAAUAAAACACHTuJA9k5Z5y0CAAD5BAAADgAAAAAAAAABACAAAAAn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restart"/>
          </w:tcPr>
          <w:p w14:paraId="71C575E7">
            <w:pPr>
              <w:spacing w:before="6565" w:after="2837" w:line="313" w:lineRule="exact"/>
              <w:ind w:left="93" w:right="5" w:firstLine="0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40PIN 双 MIPI/LVDS 输入接口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14:paraId="1A4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13BDB63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4C4F402E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13" name="Freeform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3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U6eX9EAAAAEAQAADwAAAAAAAAABACAAAAAiAAAAZHJzL2Rvd25yZXYueG1sUEsBAhQAFAAAAAgA&#10;h07iQIdxgX0sAgAA+QQAAA4AAAAAAAAAAQAgAAAAIA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14" name="Freeform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4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5efub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Xw12K1gAAAAkBAAAPAAAAAAAAAAEAIAAAACIAAABkcnMvZG93bnJldi54bWxQSwECFAAU&#10;AAAACACHTuJAtLqh+S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3566" w:type="dxa"/>
          </w:tcPr>
          <w:p w14:paraId="0D5036DB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MIPI-CSI/Sub-LVDS_PWDN0</w:t>
            </w:r>
          </w:p>
          <w:p w14:paraId="659A91A0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15" name="Freeform 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5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3IUEJ1wAAAAkBAAAPAAAAAAAAAAEAIAAAACIAAABkcnMvZG93bnJldi54bWxQSwEC&#10;FAAUAAAACACHTuJAxYV5Yy4CAAD5BAAADgAAAAAAAAABACAAAAAm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566D98A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E8B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09BE713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18E8B2F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6" name="Freeform 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6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O06R0gAAAAQBAAAPAAAAAAAAAAEAIAAAACIAAABkcnMvZG93bnJldi54bWxQSwECFAAUAAAACACH&#10;TuJA+D9BHS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7" name="Freeform 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7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F59MW8r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BefTFv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3566" w:type="dxa"/>
          </w:tcPr>
          <w:p w14:paraId="12161CBC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MIPI-CSI/Sub-LVDS_RST0</w:t>
            </w:r>
          </w:p>
          <w:p w14:paraId="338B8C2D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18" name="Freeform 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8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3PfO2AAAAAkBAAAPAAAAAAAAAAEAIAAAACIAAABkcnMvZG93bnJldi54bWxQSwEC&#10;FAAUAAAACACHTuJACNLZJi0CAAD5BAAADgAAAAAAAAABACAAAAAn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559954E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8C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exact"/>
        </w:trPr>
        <w:tc>
          <w:tcPr>
            <w:tcW w:w="1618" w:type="dxa"/>
            <w:vMerge w:val="continue"/>
          </w:tcPr>
          <w:p w14:paraId="25E30E4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13ECCC5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19" name="Freeform 6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19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x&#10;Tp5f0QAAAAQBAAAPAAAAAAAAAAEAIAAAACIAAABkcnMvZG93bnJldi54bWxQSwECFAAUAAAACACH&#10;TuJAee0BvCsCAAD5BAAADgAAAAAAAAABACAAAAAg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20" name="Freeform 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0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8NditYAAAAJAQAADwAAAAAAAAABACAAAAAiAAAAZHJzL2Rvd25yZXYueG1sUEsBAhQAFAAA&#10;AAgAh07iQMwtWKsqAgAA+QQAAA4AAAAAAAAAAQAgAAAAJ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3566" w:type="dxa"/>
          </w:tcPr>
          <w:p w14:paraId="6618E9D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I2C1_SCL</w:t>
            </w:r>
          </w:p>
          <w:p w14:paraId="5B15C7B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21" name="Freeform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1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chQQnXAAAACQEAAA8AAAAAAAAAAQAgAAAAIgAAAGRycy9kb3ducmV2LnhtbFBLAQIU&#10;ABQAAAAIAIdO4kC9EoAxLQIAAPkEAAAOAAAAAAAAAAEAIAAAACY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F04D02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88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2069DAA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0A6BD20B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2" name="Freeform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2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jtOkdIAAAAEAQAADwAAAAAAAAABACAAAAAiAAAAZHJzL2Rvd25yZXYueG1sUEsBAhQAFAAAAAgA&#10;h07iQICouE8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3" name="Freeform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3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CbqyD0sAgAA+QQAAA4AAABkcnMvZTJvRG9jLnhtbK1Uy47b&#10;MAy8F+g/CLo3dlIg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utN1gAAAAkBAAAPAAAAAAAAAAEAIAAAACIAAABkcnMvZG93bnJldi54bWxQSwECFAAU&#10;AAAACACHTuJAJurIPS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3566" w:type="dxa"/>
          </w:tcPr>
          <w:p w14:paraId="6F3A961B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I2C1_SDA</w:t>
            </w:r>
          </w:p>
          <w:p w14:paraId="7A579575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4" name="Freeform 6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4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Nz3ztgAAAAJAQAADwAAAAAAAAABACAAAAAiAAAAZHJzL2Rvd25yZXYueG1sUEsB&#10;AhQAFAAAAAgAh07iQMJcQFEuAgAA+QQAAA4AAAAAAAAAAQAgAAAAJwEAAGRycy9lMm9Eb2MueG1s&#10;UEsFBgAAAAAGAAYAWQEAAMc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C9A22F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FF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E3A31E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567781D3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5" name="Freeform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5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7TpHSAAAABAEAAA8AAAAAAAAAAQAgAAAAIgAAAGRycy9kb3ducmV2LnhtbFBLAQIUABQAAAAI&#10;AIdO4kCzY5jL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6" name="Freeform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6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FmkCF0q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D7rTdYAAAAJAQAADwAAAAAAAAABACAAAAAiAAAAZHJzL2Rvd25yZXYueG1sUEsBAhQAFAAA&#10;AAgAh07iQFmkCF0qAgAA+QQAAA4AAAAAAAAAAQAgAAAAJ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3566" w:type="dxa"/>
          </w:tcPr>
          <w:p w14:paraId="70C24E45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27" name="Freeform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7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Dc987YAAAACQEAAA8AAAAAAAAAAQAgAAAAIgAAAGRycy9kb3ducmV2LnhtbFBLAQIU&#10;ABQAAAAIAIdO4kAom9DHLAIAAPkEAAAOAAAAAAAAAAEAIAAAACc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3F6E59C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41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23F1F1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64906085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28" name="Freeform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8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r3aU3RAAAABAEAAA8AAAAAAAAAAQAgAAAAIgAAAGRycy9kb3ducmV2LnhtbFBLAQIUABQAAAAI&#10;AIdO4kAYjf1VLQIAAPkEAAAOAAAAAAAAAAEAIAAAACABAABkcnMvZTJvRG9jLnhtbFBLBQYAAAAA&#10;BgAGAFkBAAC/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29" name="Freeform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29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yFcfdYAAAAJAQAADwAAAAAAAAABACAAAAAiAAAAZHJzL2Rvd25yZXYueG1sUEsBAhQA&#10;FAAAAAgAh07iQL7PjSctAgAA+QQAAA4AAAAAAAAAAQAgAAAAJQEAAGRycy9lMm9Eb2MueG1sUEsF&#10;BgAAAAAGAAYAWQEAAMQ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3566" w:type="dxa"/>
          </w:tcPr>
          <w:p w14:paraId="2EE32A6C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MIPI-CSI/Sub-LVDS_CLK0</w:t>
            </w:r>
          </w:p>
          <w:p w14:paraId="2D903B40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30" name="Freeform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0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h9Dy9UAAAAJAQAADwAAAAAAAAABACAAAAAiAAAAZHJzL2Rvd25yZXYueG1sUEsBAhQAFAAA&#10;AAgAh07iQOKf8qcrAgAA+QQAAA4AAAAAAAAAAQAgAAAAJAEAAGRycy9lMm9Eb2MueG1sUEsFBgAA&#10;AAAGAAYAWQEAAMEFAAAAAA=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35A60B5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AAD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3F86D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08F2AC72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631" name="Freeform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1" o:spid="_x0000_s1026" o:spt="100" style="position:absolute;left:0pt;margin-left:0pt;margin-top:-3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XWn9fSAAAABAEAAA8AAAAAAAAAAQAgAAAAIgAAAGRycy9kb3ducmV2LnhtbFBLAQIUABQAAAAI&#10;AIdO4kD1Ge/m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632" name="Freeform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2" o:spid="_x0000_s1026" o:spt="100" style="position:absolute;left:0pt;margin-left:106.4pt;margin-top:-3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/C9xnVAAAACQEAAA8AAAAAAAAAAQAgAAAAIgAAAGRycy9kb3ducmV2LnhtbFBLAQIUABQA&#10;AAAIAIdO4kAf3n9wLAIAAPkEAAAOAAAAAAAAAAEAIAAAACQ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tcPr>
            <w:tcW w:w="3566" w:type="dxa"/>
          </w:tcPr>
          <w:p w14:paraId="4F285820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633" name="Freeform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3" o:spid="_x0000_s1026" o:spt="100" style="position:absolute;left:0pt;margin-left:106.55pt;margin-top:-3.1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yDrmtgAAAAJAQAADwAAAAAAAAABACAAAAAiAAAAZHJzL2Rvd25yZXYueG1sUEsB&#10;AhQAFAAAAAgAh07iQG7hp+ouAgAA+QQAAA4AAAAAAAAAAQAgAAAAJwEAAGRycy9lMm9Eb2MueG1s&#10;UEsFBgAAAAAGAAYAWQEAAMc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21BFFD8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B4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604518A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EBF03DA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34" name="Freeform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4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pgrmD0QAAAAQBAAAPAAAAAAAAAAEAIAAAACIAAABkcnMvZG93bnJldi54bWxQSwECFAAUAAAA&#10;CACHTuJA7O7qXS4CAAD5BAAADgAAAAAAAAABACAAAAAgAQAAZHJzL2Uyb0RvYy54bWxQSwUGAAAA&#10;AAYABgBZAQAAwA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35" name="Freeform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5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jc6rrWAAAACQEAAA8AAAAAAAAAAQAgAAAAIgAAAGRycy9kb3ducmV2LnhtbFBLAQIU&#10;ABQAAAAIAIdO4kBKrJovLgIAAPkEAAAOAAAAAAAAAAEAIAAAACUBAABkcnMvZTJvRG9jLnhtbFBL&#10;BQYAAAAABgAGAFkBAADF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3566" w:type="dxa"/>
          </w:tcPr>
          <w:p w14:paraId="62D0AC7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MIPI-CSI/Sub-LVDS_RX0_CLKP</w:t>
            </w:r>
          </w:p>
          <w:p w14:paraId="42ABB6CC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36" name="Freeform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6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fP15zZkVBkt+CEqlArLkQ4UG&#10;DxsMfPZPYZwBmonupQkmjUiEXUjV601VdYlMonNdfn3gTOICWYhQ3DfKE8TvyhGIOP+AmAtST5bo&#10;Jkte7GQGLGsqqKaCRs6woIEKeswF9SKmfSmzZLJhyqIbjbRi3Fm9OIqJ9+RnOd4DtJ0HZkKv+UwR&#10;0+gJ8hZJjYa0p+VpzGHYjJNs/4iZZTdBSO1AZVETV1L3xh/h5gqD03196LVOrCG0x286sLNId4M+&#10;amGhfSeyd5m9GX2MpwNeAWmbBF6uHko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Hi9QzVAAAACQEAAA8AAAAAAAAAAQAgAAAAIgAAAGRycy9kb3ducmV2LnhtbFBLAQIUABQA&#10;AAAIAIdO4kB3FqJRLAIAAPkEAAAOAAAAAAAAAAEAIAAAACQBAABkcnMvZTJvRG9jLnhtbFBLBQYA&#10;AAAABgAGAFkBAADCBQAAAAA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09BA938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87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1618" w:type="dxa"/>
            <w:vMerge w:val="continue"/>
          </w:tcPr>
          <w:p w14:paraId="024E94D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574D3882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37" name="Freeform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7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6fUVLQAAAABAEAAA8AAAAAAAAAAQAgAAAAIgAAAGRycy9kb3ducmV2LnhtbFBLAQIUABQAAAAI&#10;AIdO4kCLXYCn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38" name="Freeform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8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fUvh1QAAAAkBAAAPAAAAAAAAAAEAIAAAACIAAABkcnMvZG93bnJldi54bWxQSwECFAAU&#10;AAAACACHTuJACo/ABi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3566" w:type="dxa"/>
          </w:tcPr>
          <w:p w14:paraId="6774261C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MIPI-CSI/Sub-LVDS_RX0_CLKN</w:t>
            </w:r>
          </w:p>
          <w:p w14:paraId="6C89CB8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39" name="Freeform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39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1HKAjWAAAACQEAAA8AAAAAAAAAAQAgAAAAIgAAAGRycy9kb3ducmV2LnhtbFBLAQIU&#10;ABQAAAAIAIdO4kB7sBic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4F440F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02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1AE7300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6F47E22B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0" name="Freeform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0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mCuYPRAAAABAEAAA8AAAAAAAAAAQAgAAAAIgAAAGRycy9kb3ducmV2LnhtbFBLAQIUABQAAAAI&#10;AIdO4kDoow7wLQIAAPkEAAAOAAAAAAAAAAEAIAAAACABAABkcnMvZTJvRG9jLnhtbFBLBQYAAAAA&#10;BgAGAFkBAAC/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1" name="Freeform 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1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jc6rrWAAAACQEAAA8AAAAAAAAAAQAgAAAAIgAAAGRycy9kb3ducmV2LnhtbFBLAQIU&#10;ABQAAAAIAIdO4kBO4X6CLgIAAPkEAAAOAAAAAAAAAAEAIAAAACUBAABkcnMvZTJvRG9jLnhtbFBL&#10;BQYAAAAABgAGAFkBAADF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  <w:tc>
          <w:tcPr>
            <w:tcW w:w="3566" w:type="dxa"/>
          </w:tcPr>
          <w:p w14:paraId="32E8BB14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2" name="Freeform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2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Hi9QzVAAAACQEAAA8AAAAAAAAAAQAgAAAAIgAAAGRycy9kb3ducmV2LnhtbFBLAQIUABQA&#10;AAAIAIdO4kBzW0b8LAIAAPkEAAAOAAAAAAAAAAEAIAAAACQBAABkcnMvZTJvRG9jLnhtbFBLBQYA&#10;AAAABgAGAFkBAADCBQAAAAA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2024899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57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445FB49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4C8717D5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3" name="Freeform 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3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3qgZzQAAAABAEAAA8AAAAAAAAAAQAgAAAAIgAAAGRycy9kb3ducmV2LnhtbFBLAQIUABQAAAAI&#10;AIdO4kCPEGQK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4" name="Freeform 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4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ID9JtUAAAAJAQAADwAAAAAAAAABACAAAAAiAAAAZHJzL2Rvd25yZXYueG1sUEsBAhQA&#10;FAAAAAgAh07iQLzbRI4uAgAA+QQAAA4AAAAAAAAAAQAgAAAAJAEAAGRycy9lMm9Eb2MueG1sUEsF&#10;BgAAAAAGAAYAWQEAAMQ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  <w:tc>
          <w:tcPr>
            <w:tcW w:w="3566" w:type="dxa"/>
          </w:tcPr>
          <w:p w14:paraId="726A2E6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MIPI-CSI/Sub-LVDS_RX0_D0P</w:t>
            </w:r>
          </w:p>
          <w:p w14:paraId="02D91393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5" name="Freeform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5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6ns/WAAAACQEAAA8AAAAAAAAAAQAgAAAAIgAAAGRycy9kb3ducmV2LnhtbFBLAQIU&#10;ABQAAAAIAIdO4kDN5JwU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29770B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9D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1B65E0D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27F1D13B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46" name="Freeform 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6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r3aU3RAAAABAEAAA8AAAAAAAAAAQAgAAAAIgAAAGRycy9kb3ducmV2LnhtbFBLAQIUABQAAAAI&#10;AIdO4kB9Kl4GLQIAAPkEAAAOAAAAAAAAAAEAIAAAACABAABkcnMvZTJvRG9jLnhtbFBLBQYAAAAA&#10;BgAGAFkBAAC/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47" name="Freeform 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7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yFcfdYAAAAJAQAADwAAAAAAAAABACAAAAAiAAAAZHJzL2Rvd25yZXYueG1sUEsBAhQA&#10;FAAAAAgAh07iQNtoLnQtAgAA+QQAAA4AAAAAAAAAAQAgAAAAJQEAAGRycy9lMm9Eb2MueG1sUEsF&#10;BgAAAAAGAAYAWQEAAMQ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  <w:tc>
          <w:tcPr>
            <w:tcW w:w="3566" w:type="dxa"/>
          </w:tcPr>
          <w:p w14:paraId="7A09D58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MIPI-CSI/Sub-LVDS_RX0_D0N</w:t>
            </w:r>
          </w:p>
          <w:p w14:paraId="22FE48D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48" name="Freeform 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8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h9Dy9UAAAAJAQAADwAAAAAAAAABACAAAAAiAAAAZHJzL2Rvd25yZXYueG1sUEsBAhQAFAAA&#10;AAgAh07iQI3Hxj0rAgAA+QQAAA4AAAAAAAAAAQAgAAAAJAEAAGRycy9lMm9Eb2MueG1sUEsFBgAA&#10;AAAGAAYAWQEAAMEFAAAAAA=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4C2037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9F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0E31B9B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14AA5D30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49" name="Freeform 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49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3qgZzQAAAABAEAAA8AAAAAAAAAAQAgAAAAIgAAAGRycy9kb3ducmV2LnhtbFBLAQIUABQAAAAI&#10;AIdO4kBxjOTL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0" name="Freeform 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0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gP0m1QAAAAkBAAAPAAAAAAAAAAEAIAAAACIAAABkcnMvZG93bnJldi54bWxQSwECFAAU&#10;AAAACACHTuJA+qEzoy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  <w:tc>
          <w:tcPr>
            <w:tcW w:w="3566" w:type="dxa"/>
          </w:tcPr>
          <w:p w14:paraId="42B317C7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MIPI-CSI/Sub-LVDS_RX0_D1P</w:t>
            </w:r>
          </w:p>
          <w:p w14:paraId="3424B0D7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1" name="Freeform 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1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6ns/WAAAACQEAAA8AAAAAAAAAAQAgAAAAIgAAAGRycy9kb3ducmV2LnhtbFBLAQIU&#10;ABQAAAAIAIdO4kCLnus5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93C37D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24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618" w:type="dxa"/>
            <w:vMerge w:val="continue"/>
          </w:tcPr>
          <w:p w14:paraId="546518E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9EF07B0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2" name="Freeform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2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7TpHSAAAABAEAAA8AAAAAAAAAAQAgAAAAIgAAAGRycy9kb3ducmV2LnhtbFBLAQIUABQAAAAI&#10;AIdO4kBd6ezw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3" name="Freeform 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3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utN1gAAAAkBAAAPAAAAAAAAAAEAIAAAACIAAABkcnMvZG93bnJldi54bWxQSwECFAAU&#10;AAAACACHTuJA+6ucgi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  <w:tc>
          <w:tcPr>
            <w:tcW w:w="3566" w:type="dxa"/>
          </w:tcPr>
          <w:p w14:paraId="7E5D337B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MIPI-CSI/Sub-LVDS_RX0_D1N</w:t>
            </w:r>
          </w:p>
          <w:p w14:paraId="616960ED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4" name="Freeform 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4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Nz3ztgAAAAJAQAADwAAAAAAAAABACAAAAAiAAAAZHJzL2Rvd25yZXYueG1sUEsB&#10;AhQAFAAAAAgAh07iQB8dFO4uAgAA+QQAAA4AAAAAAAAAAQAgAAAAJwEAAGRycy9lMm9Eb2MueG1s&#10;UEsFBgAAAAAGAAYAWQEAAMc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3D7221C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FE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1618" w:type="dxa"/>
            <w:vMerge w:val="continue"/>
          </w:tcPr>
          <w:p w14:paraId="44F81C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69E487BA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5" name="Freeform 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5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7TpHSAAAABAEAAA8AAAAAAAAAAQAgAAAAIgAAAGRycy9kb3ducmV2LnhtbFBLAQIUABQAAAAI&#10;AIdO4kBuIsx0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6" name="Freeform 6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6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CE5Vzi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  <w:tc>
          <w:tcPr>
            <w:tcW w:w="3566" w:type="dxa"/>
          </w:tcPr>
          <w:p w14:paraId="48D25CB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MIPI-CSI/Sub-LVDS_RX0_D2P</w:t>
            </w:r>
          </w:p>
          <w:p w14:paraId="05CC50E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7" name="Freeform 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7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3PfO2AAAAAkBAAAPAAAAAAAAAAEAIAAAACIAAABkcnMvZG93bnJldi54bWxQSwEC&#10;FAAUAAAACACHTuJA9dqEeC0CAAD5BAAADgAAAAAAAAABACAAAAAn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570E0DC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A8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03EC944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7574A9B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8" name="Freeform 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8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eqBnNAAAAAEAQAADwAAAAAAAAABACAAAAAiAAAAZHJzL2Rvd25yZXYueG1sUEsBAhQAFAAAAAgA&#10;h07iQEi4U4YtAgAA+QQAAA4AAAAAAAAAAQAgAAAAHwEAAGRycy9lMm9Eb2MueG1sUEsFBgAAAAAG&#10;AAYAWQEAAL4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59" name="Freeform 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59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ID9JtUAAAAJAQAADwAAAAAAAAABACAAAAAiAAAAZHJzL2Rvd25yZXYueG1sUEsBAhQA&#10;FAAAAAgAh07iQO76I/QuAgAA+QQAAA4AAAAAAAAAAQAgAAAAJAEAAGRycy9lMm9Eb2MueG1sUEsF&#10;BgAAAAAGAAYAWQEAAMQ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  <w:tc>
          <w:tcPr>
            <w:tcW w:w="3566" w:type="dxa"/>
          </w:tcPr>
          <w:p w14:paraId="23AA721A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MIPI-CSI/Sub-LVDS_RX0_D2N</w:t>
            </w:r>
          </w:p>
          <w:p w14:paraId="57F6F3A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60" name="Freeform 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0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rqez9YAAAAJAQAADwAAAAAAAAABACAAAAAiAAAAZHJzL2Rvd25yZXYueG1sUEsBAhQA&#10;FAAAAAgAh07iQIxH0gstAgAA+QQAAA4AAAAAAAAAAQAgAAAAJQEAAGRycy9lMm9Eb2MueG1sUEsF&#10;BgAAAAAGAAYAWQEAAMQFAAAAAA=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4512383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3C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3FF7E81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0842445C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1" name="Freeform 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1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x&#10;Tp5f0QAAAAQBAAAPAAAAAAAAAAEAIAAAACIAAABkcnMvZG93bnJldi54bWxQSwECFAAUAAAACACH&#10;TuJAFrU1JisCAAD5BAAADgAAAAAAAAABACAAAAAg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2" name="Freeform 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2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fDXYrWAAAACQEAAA8AAAAAAAAAAQAgAAAAIgAAAGRycy9kb3ducmV2LnhtbFBLAQIUABQA&#10;AAAIAIdO4kD8cqWw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  <w:tc>
          <w:tcPr>
            <w:tcW w:w="3566" w:type="dxa"/>
          </w:tcPr>
          <w:p w14:paraId="6213929D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MIPI-CSI/Sub-LVDS_RX0_D3P</w:t>
            </w:r>
          </w:p>
          <w:p w14:paraId="6B26352A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3" name="Freeform 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3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3IUEJ1wAAAAkBAAAPAAAAAAAAAAEAIAAAACIAAABkcnMvZG93bnJldi54bWxQSwEC&#10;FAAUAAAACACHTuJAjU19Ki4CAAD5BAAADgAAAAAAAAABACAAAAAm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28332BE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6C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9C1EEC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658E6527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64" name="Freeform 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4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pgrmD0QAAAAQBAAAPAAAAAAAAAAEAIAAAACIAAABkcnMvZG93bnJldi54bWxQSwECFAAUAAAA&#10;CACHTuJAD0IwnS4CAAD5BAAADgAAAAAAAAABACAAAAAgAQAAZHJzL2Uyb0RvYy54bWxQSwUGAAAA&#10;AAYABgBZAQAAwAUAAAAA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65" name="Freeform 6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5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jc6rrWAAAACQEAAA8AAAAAAAAAAQAgAAAAIgAAAGRycy9kb3ducmV2LnhtbFBLAQIU&#10;ABQAAAAIAIdO4kCpAEDvLgIAAPkEAAAOAAAAAAAAAAEAIAAAACUBAABkcnMvZTJvRG9jLnhtbFBL&#10;BQYAAAAABgAGAFkBAADFBQAAAAA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  <w:tc>
          <w:tcPr>
            <w:tcW w:w="3566" w:type="dxa"/>
          </w:tcPr>
          <w:p w14:paraId="61633AD1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MIPI-CSI/Sub-LVDS_RX0_D3N</w:t>
            </w:r>
          </w:p>
          <w:p w14:paraId="75ED2CE2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66" name="Freeform 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6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eL1DNUAAAAJAQAADwAAAAAAAAABACAAAAAiAAAAZHJzL2Rvd25yZXYueG1sUEsBAhQAFAAA&#10;AAgAh07iQJS6eJErAgAA+QQAAA4AAAAAAAAAAQAgAAAAJAEAAGRycy9lMm9Eb2MueG1sUEsFBgAA&#10;AAAGAAYAWQEAAMEFAAAAAA=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20ED55E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C2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572EAF4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4AB34CE2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7" name="Freeform 6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7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6fUVLQAAAABAEAAA8AAAAAAAAAAQAgAAAAIgAAAGRycy9kb3ducmV2LnhtbFBLAQIUABQAAAAI&#10;AIdO4kBo8Vpn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8" name="Freeform 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8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fUvh1QAAAAkBAAAPAAAAAAAAAAEAIAAAACIAAABkcnMvZG93bnJldi54bWxQSwECFAAU&#10;AAAACACHTuJA6SMaxi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  <w:tc>
          <w:tcPr>
            <w:tcW w:w="3566" w:type="dxa"/>
          </w:tcPr>
          <w:p w14:paraId="6FE5DD49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69" name="Freeform 6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69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1HKAjWAAAACQEAAA8AAAAAAAAAAQAgAAAAIgAAAGRycy9kb3ducmV2LnhtbFBLAQIU&#10;ABQAAAAIAIdO4kCYHMJc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01F5A53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72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39DDEDB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C1EA06B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0" name="Freeform 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0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O06R0gAAAAQBAAAPAAAAAAAAAAEAIAAAACIAAABkcnMvZG93bnJldi54bWxQSwECFAAUAAAACACH&#10;TuJAL4GCay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1" name="Freeform 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1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InD8hkr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CJw/IZ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  <w:tc>
          <w:tcPr>
            <w:tcW w:w="3566" w:type="dxa"/>
          </w:tcPr>
          <w:p w14:paraId="7989ECE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MIPI-CSI/Sub-LVDS_RX1_CLKP</w:t>
            </w:r>
          </w:p>
          <w:p w14:paraId="546FE3A2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2" name="Freeform 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2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3PfO2AAAAAkBAAAPAAAAAAAAAAEAIAAAACIAAABkcnMvZG93bnJldi54bWxQSwEC&#10;FAAUAAAACACHTuJAtHnKZy0CAAD5BAAADgAAAAAAAAABACAAAAAn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7F7A4BD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C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1618" w:type="dxa"/>
            <w:vMerge w:val="continue"/>
          </w:tcPr>
          <w:p w14:paraId="2C7FBD8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1C57F0FD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3" name="Freeform 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3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7TpHSAAAABAEAAA8AAAAAAAAAAQAgAAAAIgAAAGRycy9kb3ducmV2LnhtbFBLAQIUABQAAAAI&#10;AIdO4kDFRhL9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4" name="Freeform 6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4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PaNMnksAgAA+QQAAA4AAABkcnMvZTJvRG9jLnhtbK1Uy47b&#10;MAy8F+g/CLo3doIi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3z98JkzKwyW/BCUSgVkyYcK&#10;DR42GPjsn8I4AzQT3UsTTBqRCLuQqtebquoSmUTnuvy65kziAlmIUNw3yhPE78oRiDj/gJgLUk+W&#10;6CZLXuxkBixrKqimgkbOsKCBCnrMBfUipn0ps2SyYcqiG420YtxZvTiKiffkZzneA7SdB2ZCr/lM&#10;EdPoCfIWSY2GtKflacxh2IyTbP+ImWU3QUjtQGVRE1dS98Yf4eYKg9N9fei1TqwhtMdvOrCzSHeD&#10;PmphoX0nsneZvRl9jKcDXgFpmwRerh5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PutN1gAAAAkBAAAPAAAAAAAAAAEAIAAAACIAAABkcnMvZG93bnJldi54bWxQSwECFAAU&#10;AAAACACHTuJA9o0yeSwCAAD5BAAADgAAAAAAAAABACAAAAAlAQAAZHJzL2Uyb0RvYy54bWxQSwUG&#10;AAAAAAYABgBZAQAAww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  <w:tc>
          <w:tcPr>
            <w:tcW w:w="3566" w:type="dxa"/>
          </w:tcPr>
          <w:p w14:paraId="1FF4E4E4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MIPI-CSI/Sub-LVDS_RX1_CLKN</w:t>
            </w:r>
          </w:p>
          <w:p w14:paraId="5F37C864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5" name="Freeform 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5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Nz3ztgAAAAJAQAADwAAAAAAAAABACAAAAAiAAAAZHJzL2Rvd25yZXYueG1sUEsB&#10;AhQAFAAAAAgAh07iQIey6uMuAgAA+QQAAA4AAAAAAAAAAQAgAAAAJwEAAGRycy9lMm9Eb2MueG1s&#10;UEsFBgAAAAAGAAYAWQEAAMc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78CA1F2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CB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4B11ADE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46C02D59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6" name="Freeform 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6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YK5g9EAAAAEAQAADwAAAAAAAAABACAAAAAiAAAAZHJzL2Rvd25yZXYueG1sUEsBAhQAFAAAAAgA&#10;h07iQNyxF0YsAgAA+QQAAA4AAAAAAAAAAQAgAAAAIAEAAGRycy9lMm9Eb2MueG1sUEsFBgAAAAAG&#10;AAYAWQEAAL4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7" name="Freeform 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7">
                                    <a:moveTo>
                                      <a:pt x="0" y="6097"/>
                                    </a:moveTo>
                                    <a:lnTo>
                                      <a:pt x="6096" y="6097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7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7" o:gfxdata="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NzqutYAAAAJAQAADwAAAAAAAAABACAAAAAiAAAAZHJzL2Rvd25yZXYueG1sUEsBAhQA&#10;FAAAAAgAh07iQHrzZzQtAgAA+QQAAA4AAAAAAAAAAQAgAAAAJQEAAGRycy9lMm9Eb2MueG1sUEsF&#10;BgAAAAAGAAYAWQEAAMQFAAAAAA==&#10;" path="m0,6097l6096,6097,6096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  <w:tc>
          <w:tcPr>
            <w:tcW w:w="3566" w:type="dxa"/>
          </w:tcPr>
          <w:p w14:paraId="6FF78BFD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78" name="Freeform 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7">
                                    <a:moveTo>
                                      <a:pt x="0" y="6097"/>
                                    </a:moveTo>
                                    <a:lnTo>
                                      <a:pt x="6097" y="6097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8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7" o:gfxdata="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eL1DNUAAAAJAQAADwAAAAAAAAABACAAAAAiAAAAZHJzL2Rvd25yZXYueG1sUEsBAhQAFAAA&#10;AAgAh07iQCxcj30rAgAA+QQAAA4AAAAAAAAAAQAgAAAAJAEAAGRycy9lMm9Eb2MueG1sUEsFBgAA&#10;AAAGAAYAWQEAAMEFAAAAAA==&#10;" path="m0,6097l6097,6097,6097,0,0,0,0,6097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0CCA774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E4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2EAE953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1A11FF16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79" name="Freeform 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79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6fUVLQAAAABAEAAA8AAAAAAAAAAQAgAAAAIgAAAGRycy9kb3ducmV2LnhtbFBLAQIUABQAAAAI&#10;AIdO4kDQF62L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80" name="Freeform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0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fUvh1QAAAAkBAAAPAAAAAAAAAAEAIAAAACIAAABkcnMvZG93bnJldi54bWxQSwECFAAU&#10;AAAACACHTuJAoL+jRi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  <w:tc>
          <w:tcPr>
            <w:tcW w:w="3566" w:type="dxa"/>
          </w:tcPr>
          <w:p w14:paraId="6090A45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MIPI-CSI/Sub-LVDS_RX1_D0P</w:t>
            </w:r>
          </w:p>
          <w:p w14:paraId="40AF7720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81" name="Freeform 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1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1HKAjWAAAACQEAAA8AAAAAAAAAAQAgAAAAIgAAAGRycy9kb3ducmV2LnhtbFBLAQIU&#10;ABQAAAAIAIdO4kDRgHvc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0CDA6B8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0F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135BAF9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675CD658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2" name="Freeform 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2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3qgZzQAAAABAEAAA8AAAAAAAAAAQAgAAAAIgAAAGRycy9kb3ducmV2LnhtbFBLAQIUABQAAAAI&#10;AIdO4kDsOkOi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3" name="Freeform 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3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ID9JtUAAAAJAQAADwAAAAAAAAABACAAAAAiAAAAZHJzL2Rvd25yZXYueG1sUEsBAhQA&#10;FAAAAAgAh07iQEp4M9AuAgAA+QQAAA4AAAAAAAAAAQAgAAAAJAEAAGRycy9lMm9Eb2MueG1sUEsF&#10;BgAAAAAGAAYAWQEAAMQ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  <w:tc>
          <w:tcPr>
            <w:tcW w:w="3566" w:type="dxa"/>
          </w:tcPr>
          <w:p w14:paraId="28DCF777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MIPI-CSI/Sub-LVDS_RX1_D0N</w:t>
            </w:r>
          </w:p>
          <w:p w14:paraId="17D5AF8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4" name="Freeform 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4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6ns/WAAAACQEAAA8AAAAAAAAAAQAgAAAAIgAAAGRycy9kb3ducmV2LnhtbFBLAQIU&#10;ABQAAAAIAIdO4kCuzru8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2809AE0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08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618" w:type="dxa"/>
            <w:vMerge w:val="continue"/>
          </w:tcPr>
          <w:p w14:paraId="14A04BA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83DA61A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5" name="Freeform 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5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7TpHSAAAABAEAAA8AAAAAAAAAAQAgAAAAIgAAAGRycy9kb3ducmV2LnhtbFBLAQIUABQAAAAI&#10;AIdO4kA0PFyR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6" name="Freeform 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6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D7rTdYAAAAJAQAADwAAAAAAAAABACAAAAAiAAAAZHJzL2Rvd25yZXYueG1sUEsBAhQAFAAA&#10;AAgAh07iQN77zAcqAgAA+QQAAA4AAAAAAAAAAQAgAAAAJ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  <w:tc>
          <w:tcPr>
            <w:tcW w:w="3566" w:type="dxa"/>
          </w:tcPr>
          <w:p w14:paraId="1E40A49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MIPI-CSI/Sub-LVDS_RX1_D1P</w:t>
            </w:r>
          </w:p>
          <w:p w14:paraId="65435373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7" name="Freeform 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7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Dc987YAAAACQEAAA8AAAAAAAAAAQAgAAAAIgAAAGRycy9kb3ducmV2LnhtbFBLAQIU&#10;ABQAAAAIAIdO4kCvxBSdLAIAAPkEAAAOAAAAAAAAAAEAIAAAACc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782FEC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BF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03AA36E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A01600E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8" name="Freeform 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8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jtOkdIAAAAEAQAADwAAAAAAAAABACAAAAAiAAAAZHJzL2Rvd25yZXYueG1sUEsBAhQAFAAAAAgA&#10;h07iQPlr/NQrAgAA+QQAAA4AAAAAAAAAAQAgAAAAIQEAAGRycy9lMm9Eb2MueG1sUEsFBgAAAAAG&#10;AAYAWQEAAL4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89" name="Freeform 6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89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BfKYym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  <w:tc>
          <w:tcPr>
            <w:tcW w:w="3566" w:type="dxa"/>
          </w:tcPr>
          <w:p w14:paraId="198567F6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MIPI-CSI/Sub-LVDS_RX1_D1N</w:t>
            </w:r>
          </w:p>
          <w:p w14:paraId="39861A3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0" name="Freeform 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0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Dc987YAAAACQEAAA8AAAAAAAAAAQAgAAAAIgAAAGRycy9kb3ducmV2LnhtbFBLAQIU&#10;ABQAAAAIAIdO4kADefMmLAIAAPkEAAAOAAAAAAAAAAEAIAAAACc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07B4F45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F9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exact"/>
        </w:trPr>
        <w:tc>
          <w:tcPr>
            <w:tcW w:w="1618" w:type="dxa"/>
            <w:vMerge w:val="continue"/>
          </w:tcPr>
          <w:p w14:paraId="6B2D0AC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51A878F5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91" name="Freeform 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1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6fUVLQAAAABAEAAA8AAAAAAAAAAQAgAAAAIgAAAGRycy9kb3ducmV2LnhtbFBLAQIUABQAAAAI&#10;AIdO4kCZixQL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92" name="Freeform 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2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31L4dUAAAAJAQAADwAAAAAAAAABACAAAAAiAAAAZHJzL2Rvd25yZXYueG1sUEsBAhQA&#10;FAAAAAgAh07iQHNMhJ0uAgAA+QQAAA4AAAAAAAAAAQAgAAAAJAEAAGRycy9lMm9Eb2MueG1sUEsF&#10;BgAAAAAGAAYAWQEAAMQFAAAAAA=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  <w:tc>
          <w:tcPr>
            <w:tcW w:w="3566" w:type="dxa"/>
          </w:tcPr>
          <w:p w14:paraId="35E715B8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MIPI-CSI/Sub-LVDS_RX1_D2P</w:t>
            </w:r>
          </w:p>
          <w:p w14:paraId="23725662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693" name="Freeform 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3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1HKAjWAAAACQEAAA8AAAAAAAAAAQAgAAAAIgAAAGRycy9kb3ducmV2LnhtbFBLAQIU&#10;ABQAAAAIAIdO4kACc1wH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F613F5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0D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49705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19E019E9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4" name="Freeform 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4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3qgZzQAAAABAEAAA8AAAAAAAAAAQAgAAAAIgAAAGRycy9kb3ducmV2LnhtbFBLAQIUABQAAAAI&#10;AIdO4kDmxdRr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5" name="Freeform 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5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gP0m1QAAAAkBAAAPAAAAAAAAAAEAIAAAACIAAABkcnMvZG93bnJldi54bWxQSwECFAAU&#10;AAAACACHTuJAQIekGS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  <w:tc>
          <w:tcPr>
            <w:tcW w:w="3566" w:type="dxa"/>
          </w:tcPr>
          <w:p w14:paraId="661E02E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MIPI-CSI/Sub-LVDS_RX1_D2N</w:t>
            </w:r>
          </w:p>
          <w:p w14:paraId="44260D91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6" name="Freeform 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6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6ns/WAAAACQEAAA8AAAAAAAAAAQAgAAAAIgAAAGRycy9kb3ducmV2LnhtbFBLAQIU&#10;ABQAAAAIAIdO4kB9PZxn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4526E0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98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6BD05FF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0AB480DE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7" name="Freeform 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7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3qgZzQAAAABAEAAA8AAAAAAAAAAQAgAAAAIgAAAGRycy9kb3ducmV2LnhtbFBLAQIUABQAAAAI&#10;AIdO4kAMAkT9LgIAAPkEAAAOAAAAAAAAAAEAIAAAAB8BAABkcnMvZTJvRG9jLnhtbFBLBQYAAAAA&#10;BgAGAFkBAAC/BQAAAAA=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8" name="Freeform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8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5" o:gfxdata="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gP0m1QAAAAkBAAAPAAAAAAAAAAEAIAAAACIAAABkcnMvZG93bnJldi54bWxQSwECFAAU&#10;AAAACACHTuJAjdAEXC0CAAD5BAAADgAAAAAAAAABACAAAAAkAQAAZHJzL2Uyb0RvYy54bWxQSwUG&#10;AAAAAAYABgBZAQAAwwUAAAAA&#10;" path="m0,6095l6096,6095,6096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  <w:tc>
          <w:tcPr>
            <w:tcW w:w="3566" w:type="dxa"/>
          </w:tcPr>
          <w:p w14:paraId="3CFC08D3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MIPI-CSI/Sub-LVDS_RX1_D3N</w:t>
            </w:r>
          </w:p>
          <w:p w14:paraId="06EAF830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699" name="Freeform 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699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5" o:gfxdata="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6ns/WAAAACQEAAA8AAAAAAAAAAQAgAAAAIgAAAGRycy9kb3ducmV2LnhtbFBLAQIU&#10;ABQAAAAIAIdO4kD879zGLgIAAPkEAAAOAAAAAAAAAAEAIAAAACUBAABkcnMvZTJvRG9jLnhtbFBL&#10;BQYAAAAABgAGAFkBAADFBQAAAAA=&#10;" path="m0,6095l6097,6095,6097,0,0,0,0,6095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455C34A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68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7F78A9D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6C99E40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00" name="Freeform 7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0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U6e&#10;X9EAAAAEAQAADwAAAAAAAAABACAAAAAiAAAAZHJzL2Rvd25yZXYueG1sUEsBAhQAFAAAAAgAh07i&#10;QFGJWbQpAgAA+QQAAA4AAAAAAAAAAQAgAAAAIAEAAGRycy9lMm9Eb2MueG1sUEsFBgAAAAAGAAYA&#10;WQEAALs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01" name="Freeform 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1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fDXYrWAAAACQEAAA8AAAAAAAAAAQAgAAAAIgAAAGRycy9kb3ducmV2LnhtbFBLAQIUABQA&#10;AAAIAIdO4kD3yynG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  <w:tc>
          <w:tcPr>
            <w:tcW w:w="3566" w:type="dxa"/>
          </w:tcPr>
          <w:p w14:paraId="6082548D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MIPI-CSI/Sub-LVDS_RX1_D3P</w:t>
            </w:r>
          </w:p>
          <w:p w14:paraId="2C40F07A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02" name="Freeform 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2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chQQnXAAAACQEAAA8AAAAAAAAAAQAgAAAAIgAAAGRycy9kb3ducmV2LnhtbFBLAQIU&#10;ABQAAAAIAIdO4kDKcRG4LQIAAPkEAAAOAAAAAAAAAAEAIAAAACY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2C67D6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AC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5DDF039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029EDF8C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703" name="Freeform 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3" o:spid="_x0000_s1026" o:spt="100" style="position:absolute;left:0pt;margin-left:0pt;margin-top:-3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XWn9fSAAAABAEAAA8AAAAAAAAAAQAgAAAAIgAAAGRycy9kb3ducmV2LnhtbFBLAQIUABQAAAAI&#10;AIdO4kC7TskiLAIAAPkEAAAOAAAAAAAAAAEAIAAAACEBAABkcnMvZTJvRG9jLnhtbFBLBQYAAAAA&#10;BgAGAFkBAAC/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704" name="Freeform 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4" o:spid="_x0000_s1026" o:spt="100" style="position:absolute;left:0pt;margin-left:106.4pt;margin-top:-3.1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/C9xnVAAAACQEAAA8AAAAAAAAAAQAgAAAAIgAAAGRycy9kb3ducmV2LnhtbFBLAQIUABQA&#10;AAAIAIdO4kCIhemmLAIAAPkEAAAOAAAAAAAAAAEAIAAAACQ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  <w:tc>
          <w:tcPr>
            <w:tcW w:w="3566" w:type="dxa"/>
          </w:tcPr>
          <w:p w14:paraId="22FF7A00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-40005</wp:posOffset>
                      </wp:positionV>
                      <wp:extent cx="6350" cy="6350"/>
                      <wp:effectExtent l="0" t="0" r="0" b="0"/>
                      <wp:wrapNone/>
                      <wp:docPr id="705" name="Freeform 7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5" o:spid="_x0000_s1026" o:spt="100" style="position:absolute;left:0pt;margin-left:106.55pt;margin-top:-3.1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yDrmtgAAAAJAQAADwAAAAAAAAABACAAAAAiAAAAZHJzL2Rvd25yZXYueG1sUEsB&#10;AhQAFAAAAAgAh07iQPm6MTwuAgAA+QQAAA4AAAAAAAAAAQAgAAAAJwEAAGRycy9lMm9Eb2MueG1s&#10;UEsFBgAAAAAGAAYAWQEAAMcFAAAAAA=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0594C99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AC2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1618" w:type="dxa"/>
            <w:vMerge w:val="continue"/>
          </w:tcPr>
          <w:p w14:paraId="11FA6CB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56681D12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706" name="Freeform 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6" o:spid="_x0000_s1026" o:spt="100" style="position:absolute;left:0pt;margin-left:0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O06R0gAAAAQBAAAPAAAAAAAAAAEAIAAAACIAAABkcnMvZG93bnJldi54bWxQSwECFAAUAAAACACH&#10;TuJAxAAJQioCAAD5BAAADgAAAAAAAAABACAAAAAh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707" name="Freeform 7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7" o:spid="_x0000_s1026" o:spt="100" style="position:absolute;left:0pt;margin-left:106.4pt;margin-top:-3.25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A+603WAAAACQEAAA8AAAAAAAAAAQAgAAAAIgAAAGRycy9kb3ducmV2LnhtbFBLAQIUABQA&#10;AAAIAIdO4kBiQnkwKwIAAPkEAAAOAAAAAAAAAAEAIAAAACUBAABkcnMvZTJvRG9jLnhtbFBLBQYA&#10;AAAABgAGAFkBAADCBQAAAAA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  <w:tc>
          <w:tcPr>
            <w:tcW w:w="3566" w:type="dxa"/>
          </w:tcPr>
          <w:p w14:paraId="1D3683F9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MIPI-CSI/Sub-LVDS_CLK1</w:t>
            </w:r>
          </w:p>
          <w:p w14:paraId="2EB6D49E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-41275</wp:posOffset>
                      </wp:positionV>
                      <wp:extent cx="6350" cy="6350"/>
                      <wp:effectExtent l="0" t="0" r="0" b="0"/>
                      <wp:wrapNone/>
                      <wp:docPr id="708" name="Freeform 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8" o:spid="_x0000_s1026" o:spt="100" style="position:absolute;left:0pt;margin-left:106.55pt;margin-top:-3.25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3PfO2AAAAAkBAAAPAAAAAAAAAAEAIAAAACIAAABkcnMvZG93bnJldi54bWxQSwEC&#10;FAAUAAAACACHTuJANO2ReS0CAAD5BAAADgAAAAAAAAABACAAAAAnAQAAZHJzL2Uyb0RvYy54bWxQ&#10;SwUGAAAAAAYABgBZAQAAxgUAAAAA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908" w:type="dxa"/>
            <w:vMerge w:val="continue"/>
          </w:tcPr>
          <w:p w14:paraId="1C3068A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AD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0C99AFF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861814E">
            <w:pPr>
              <w:spacing w:before="2" w:after="0" w:line="240" w:lineRule="auto"/>
              <w:ind w:left="112" w:right="-18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09" name="Freeform 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9" o:spid="_x0000_s1026" o:spt="100" style="position:absolute;left:0pt;margin-left:0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x&#10;Tp5f0QAAAAQBAAAPAAAAAAAAAAEAIAAAACIAAABkcnMvZG93bnJldi54bWxQSwECFAAUAAAACACH&#10;TuJARdJJ4ysCAAD5BAAADgAAAAAAAAABACAAAAAgAQAAZHJzL2Uyb0RvYy54bWxQSwUGAAAAAAYA&#10;BgBZAQAAvQUAAAAA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1351280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10" name="Freeform 7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10" o:spid="_x0000_s1026" o:spt="100" style="position:absolute;left:0pt;margin-left:106.4pt;margin-top:-3.3pt;height:0.5pt;width:0.5pt;mso-position-horizontal-relative:page;mso-position-vertical-relative:line;z-index:251659264;mso-width-relative:page;mso-height-relative:page;" fillcolor="#000000" filled="t" stroked="f" coordsize="6096,6096" o:gfxdata="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8NditYAAAAJAQAADwAAAAAAAAABACAAAAAiAAAAZHJzL2Rvd25yZXYueG1sUEsBAhQAFAAA&#10;AAgAh07iQM7/nosqAgAA+QQAAA4AAAAAAAAAAQAgAAAAJQEAAGRycy9lMm9Eb2MueG1sUEsFBgAA&#10;AAAGAAYAWQEAAMEFAAAAAA==&#10;" path="m0,6096l6096,6096,6096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  <w:tc>
          <w:tcPr>
            <w:tcW w:w="3566" w:type="dxa"/>
          </w:tcPr>
          <w:p w14:paraId="0936C359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1353185</wp:posOffset>
                      </wp:positionH>
                      <wp:positionV relativeFrom="line">
                        <wp:posOffset>-41910</wp:posOffset>
                      </wp:positionV>
                      <wp:extent cx="6350" cy="6350"/>
                      <wp:effectExtent l="0" t="0" r="0" b="0"/>
                      <wp:wrapNone/>
                      <wp:docPr id="711" name="Freeform 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11" o:spid="_x0000_s1026" o:spt="100" style="position:absolute;left:0pt;margin-left:106.55pt;margin-top:-3.3pt;height:0.5pt;width:0.5pt;mso-position-horizontal-relative:page;mso-position-vertical-relative:line;z-index:251659264;mso-width-relative:page;mso-height-relative:page;" fillcolor="#000000" filled="t" stroked="f" coordsize="6097,6096" o:gfxdata="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chQQnXAAAACQEAAA8AAAAAAAAAAQAgAAAAIgAAAGRycy9kb3ducmV2LnhtbFBLAQIU&#10;ABQAAAAIAIdO4kC/wEYRLQIAAPkEAAAOAAAAAAAAAAEAIAAAACYBAABkcnMvZTJvRG9jLnhtbFBL&#10;BQYAAAAABgAGAFkBAADFBQAAAAA=&#10;" path="m0,6096l6097,6096,6097,0,0,0,0,6096xe">
                      <v:fill on="t" focussize="0,0"/>
                      <v:stroke on="f" weight="1p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eastAsia="宋体"/>
                <w:lang w:val="en-US" w:eastAsia="zh-CN"/>
              </w:rPr>
              <w:t>GND</w:t>
            </w:r>
          </w:p>
        </w:tc>
        <w:tc>
          <w:tcPr>
            <w:tcW w:w="1908" w:type="dxa"/>
            <w:vMerge w:val="continue"/>
          </w:tcPr>
          <w:p w14:paraId="2B3AAE2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21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61C9225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06E6511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35</w:t>
            </w:r>
          </w:p>
        </w:tc>
        <w:tc>
          <w:tcPr>
            <w:tcW w:w="3566" w:type="dxa"/>
          </w:tcPr>
          <w:p w14:paraId="42307B96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MIPI-CSI/Sub-LVDS_RST1</w:t>
            </w:r>
          </w:p>
          <w:p w14:paraId="30D14CE1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0F95C91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98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73564E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421393B1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36</w:t>
            </w:r>
          </w:p>
        </w:tc>
        <w:tc>
          <w:tcPr>
            <w:tcW w:w="3566" w:type="dxa"/>
          </w:tcPr>
          <w:p w14:paraId="198177E2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MIPI-CSI/Sub-LVDS_PWDN1</w:t>
            </w:r>
          </w:p>
          <w:p w14:paraId="26C7A732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151AE5A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4D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7FB868C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22C428B7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</w:t>
            </w:r>
          </w:p>
        </w:tc>
        <w:tc>
          <w:tcPr>
            <w:tcW w:w="3566" w:type="dxa"/>
          </w:tcPr>
          <w:p w14:paraId="1C7B0E24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622B0302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0CE7621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4F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58E544F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553362AC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38</w:t>
            </w:r>
          </w:p>
        </w:tc>
        <w:tc>
          <w:tcPr>
            <w:tcW w:w="3566" w:type="dxa"/>
          </w:tcPr>
          <w:p w14:paraId="0CDBED5F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5AE8AEE2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3ED49CB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9A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2C22D38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76BA7EDB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39</w:t>
            </w:r>
          </w:p>
        </w:tc>
        <w:tc>
          <w:tcPr>
            <w:tcW w:w="3566" w:type="dxa"/>
          </w:tcPr>
          <w:p w14:paraId="25B6B597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55311BE8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55DF76E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0F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exact"/>
        </w:trPr>
        <w:tc>
          <w:tcPr>
            <w:tcW w:w="1618" w:type="dxa"/>
            <w:vMerge w:val="continue"/>
          </w:tcPr>
          <w:p w14:paraId="14F7BD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9" w:type="dxa"/>
          </w:tcPr>
          <w:p w14:paraId="3C0BB1CC">
            <w:pPr>
              <w:spacing w:before="2" w:after="0" w:line="240" w:lineRule="auto"/>
              <w:ind w:left="112" w:right="-18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40</w:t>
            </w:r>
          </w:p>
        </w:tc>
        <w:tc>
          <w:tcPr>
            <w:tcW w:w="3566" w:type="dxa"/>
          </w:tcPr>
          <w:p w14:paraId="27B22024">
            <w:pPr>
              <w:spacing w:before="2" w:after="0" w:line="240" w:lineRule="auto"/>
              <w:ind w:left="112" w:right="-18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VCC5V0</w:t>
            </w:r>
          </w:p>
          <w:p w14:paraId="24BF88FC">
            <w:pPr>
              <w:spacing w:before="2" w:after="0" w:line="240" w:lineRule="auto"/>
              <w:ind w:left="112" w:right="-18" w:firstLine="0"/>
              <w:jc w:val="lef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8" w:type="dxa"/>
            <w:vMerge w:val="continue"/>
          </w:tcPr>
          <w:p w14:paraId="4F6616F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765389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712" name="Freeform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2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gnp+by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713" name="Freeform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3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UcWRtcAAAANAQAADwAAAAAAAAABACAAAAAiAAAAZHJzL2Rvd25yZXYueG1sUEsBAhQA&#10;FAAAAAgAh07iQCQ4Dh0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714" name="Freeform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4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BfzLpksAgAA+QQAAA4AAABkcnMvZTJvRG9jLnhtbK1Uy47b&#10;MAy8F+g/CLo3doIi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/xh+ZkzKwyW/BCUSgVkyYcK&#10;DR42GPjsn8I4AzQT3UsTTBqRCLuQqtebquoSmUTnuvy65kziAlmIUNw3yhPE78oRiDj/gJgLUk+W&#10;6CZLXuxkBixrKqimgkbOsKCBCnrMBfUipn0ps2SyYcqiG420YtxZvTiKiffkZzneA7SdB2ZCr/lM&#10;EdPoCfIWSY2GtKflacxh2IyTbP+ImWU3QUjtQGVRE1dS98Yf4eYKg9N9fei1TqwhtMdvOrCzSHeD&#10;PmphoX0nsneZvRl9jKcDXgFpmwRerh5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lum51gAAAAkBAAAPAAAAAAAAAAEAIAAAACIAAABkcnMvZG93bnJldi54bWxQSwECFAAU&#10;AAAACACHTuJAF/Mum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715" name="Freeform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5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6" o:gfxdata="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/WhitQAAAAKAQAADwAAAAAAAAABACAAAAAiAAAAZHJzL2Rvd25yZXYueG1sUEsBAhQAFAAA&#10;AAgAh07iQLGxXus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86360</wp:posOffset>
                </wp:positionV>
                <wp:extent cx="6350" cy="6350"/>
                <wp:effectExtent l="0" t="0" r="0" b="0"/>
                <wp:wrapNone/>
                <wp:docPr id="716" name="Freeform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6" o:spid="_x0000_s1026" o:spt="100" style="position:absolute;left:0pt;margin-left:510.55pt;margin-top:6.8pt;height:0.5pt;width:0.5pt;mso-position-horizontal-relative:page;z-index:251659264;mso-width-relative:page;mso-height-relative:page;" fillcolor="#000000" filled="t" stroked="f" coordsize="6096,6096" o:gfxdata="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WAtQNYAAAALAQAADwAAAAAAAAABACAAAAAiAAAAZHJzL2Rvd25yZXYueG1sUEsBAhQAFAAA&#10;AAgAh07iQFt2zn0qAgAA+QQAAA4AAAAAAAAAAQAgAAAAJQ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115570</wp:posOffset>
                </wp:positionV>
                <wp:extent cx="6350" cy="6350"/>
                <wp:effectExtent l="0" t="0" r="0" b="0"/>
                <wp:wrapNone/>
                <wp:docPr id="717" name="Freeform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7" o:spid="_x0000_s1026" o:spt="100" style="position:absolute;left:0pt;margin-left:510.55pt;margin-top:9.1pt;height:0.5pt;width:0.5pt;mso-position-horizontal-relative:page;z-index:251659264;mso-width-relative:page;mso-height-relative:page;" fillcolor="#000000" filled="t" stroked="f" coordsize="6096,6096" o:gfxdata="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DHzovWAAAACwEAAA8AAAAAAAAAAQAgAAAAIgAAAGRycy9kb3ducmV2LnhtbFBLAQIUABQA&#10;AAAIAIdO4kD9NL4P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146685</wp:posOffset>
                </wp:positionV>
                <wp:extent cx="6350" cy="6350"/>
                <wp:effectExtent l="0" t="0" r="0" b="0"/>
                <wp:wrapNone/>
                <wp:docPr id="718" name="Freeform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8" o:spid="_x0000_s1026" o:spt="100" style="position:absolute;left:0pt;margin-left:510.55pt;margin-top:11.55pt;height:0.5pt;width:0.5pt;mso-position-horizontal-relative:page;z-index:251659264;mso-width-relative:page;mso-height-relative:page;" fillcolor="#000000" filled="t" stroked="f" coordsize="6096,6096" o:gfxdata="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0cpJbWAAAACwEAAA8AAAAAAAAAAQAgAAAAIgAAAGRycy9kb3ducmV2LnhtbFBLAQIUABQA&#10;AAAIAIdO4kB85v6u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719" name="Freeform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19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/ixHfTAAAACAEAAA8AAAAAAAAAAQAgAAAAIgAAAGRycy9kb3ducmV2LnhtbFBLAQIUABQAAAAI&#10;AIdO4kDapI7cKwIAAPkEAAAOAAAAAAAAAAEAIAAAACIBAABkcnMvZTJvRG9jLnhtbFBLBQYAAAAA&#10;BgAGAFkBAAC/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29210</wp:posOffset>
                </wp:positionV>
                <wp:extent cx="6350" cy="6350"/>
                <wp:effectExtent l="0" t="0" r="0" b="0"/>
                <wp:wrapNone/>
                <wp:docPr id="720" name="Freeform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0" o:spid="_x0000_s1026" o:spt="100" style="position:absolute;left:0pt;margin-left:510.55pt;margin-top:2.3pt;height:0.5pt;width:0.5pt;mso-position-horizontal-relative:page;z-index:251659264;mso-width-relative:page;mso-height-relative:page;" fillcolor="#000000" filled="t" stroked="f" coordsize="6096,6097" o:gfxdata="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iJXonVAAAACQEAAA8AAAAAAAAAAQAgAAAAIgAAAGRycy9kb3ducmV2LnhtbFBLAQIUABQA&#10;AAAIAIdO4kAJ3RIQLAIAAPkEAAAOAAAAAAAAAAEAIAAAACQBAABkcnMvZTJvRG9jLnhtbFBLBQYA&#10;AAAABgAGAFkBAADC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721" name="Freeform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1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6" o:gfxdata="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r9aGK1AAAAAoBAAAPAAAAAAAAAAEAIAAAACIAAABkcnMvZG93bnJldi54bWxQSwECFAAUAAAA&#10;CACHTuJAySanuS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86995</wp:posOffset>
                </wp:positionV>
                <wp:extent cx="6350" cy="6350"/>
                <wp:effectExtent l="0" t="0" r="0" b="0"/>
                <wp:wrapNone/>
                <wp:docPr id="722" name="Freeform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2" o:spid="_x0000_s1026" o:spt="100" style="position:absolute;left:0pt;margin-left:510.55pt;margin-top:6.85pt;height:0.5pt;width:0.5pt;mso-position-horizontal-relative:page;z-index:251659264;mso-width-relative:page;mso-height-relative:page;" fillcolor="#000000" filled="t" stroked="f" coordsize="6096,6097" o:gfxdata="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9UWSvXAAAACwEAAA8AAAAAAAAAAQAgAAAAIgAAAGRycy9kb3ducmV2LnhtbFBLAQIU&#10;ABQAAAAIAIdO4kBFWPL0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116205</wp:posOffset>
                </wp:positionV>
                <wp:extent cx="6350" cy="6350"/>
                <wp:effectExtent l="0" t="0" r="0" b="0"/>
                <wp:wrapNone/>
                <wp:docPr id="723" name="Freeform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3" o:spid="_x0000_s1026" o:spt="100" style="position:absolute;left:0pt;margin-left:510.55pt;margin-top:9.15pt;height:0.5pt;width:0.5pt;mso-position-horizontal-relative:page;z-index:251659264;mso-width-relative:page;mso-height-relative:page;" fillcolor="#000000" filled="t" stroked="f" coordsize="6096,6095" o:gfxdata="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j3SLtUAAAALAQAADwAAAAAAAAABACAAAAAiAAAAZHJzL2Rvd25yZXYueG1sUEsBAhQA&#10;FAAAAAgAh07iQG5ueOo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146050</wp:posOffset>
                </wp:positionV>
                <wp:extent cx="6350" cy="6350"/>
                <wp:effectExtent l="0" t="0" r="0" b="0"/>
                <wp:wrapNone/>
                <wp:docPr id="724" name="Freeform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4" o:spid="_x0000_s1026" o:spt="100" style="position:absolute;left:0pt;margin-left:510.55pt;margin-top:11.5pt;height:0.5pt;width:0.5pt;mso-position-horizontal-relative:page;z-index:251659264;mso-width-relative:page;mso-height-relative:page;" fillcolor="#000000" filled="t" stroked="f" coordsize="6096,6097" o:gfxdata="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Mo0P3WAAAACwEAAA8AAAAAAAAAAQAgAAAAIgAAAGRycy9kb3ducmV2LnhtbFBLAQIU&#10;ABQAAAAIAIdO4kDQ0aICLgIAAPkEAAAOAAAAAAAAAAEAIAAAACU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725" name="Freeform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5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5" o:gfxdata="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9CKwrRAAAACAEAAA8AAAAAAAAAAQAgAAAAIgAAAGRycy9kb3ducmV2LnhtbFBLAQIUABQAAAAI&#10;AIdO4kD75ygcLQIAAPkEAAAOAAAAAAAAAAEAIAAAACABAABkcnMvZTJvRG9jLnhtbFBLBQYAAAAA&#10;BgAGAFkBAAC/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29210</wp:posOffset>
                </wp:positionV>
                <wp:extent cx="6350" cy="6350"/>
                <wp:effectExtent l="0" t="0" r="0" b="0"/>
                <wp:wrapNone/>
                <wp:docPr id="726" name="Freeform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6" o:spid="_x0000_s1026" o:spt="100" style="position:absolute;left:0pt;margin-left:510.55pt;margin-top:2.3pt;height:0.5pt;width:0.5pt;mso-position-horizontal-relative:page;z-index:251659264;mso-width-relative:page;mso-height-relative:page;" fillcolor="#000000" filled="t" stroked="f" coordsize="6096,6097" o:gfxdata="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iJXonVAAAACQEAAA8AAAAAAAAAAQAgAAAAIgAAAGRycy9kb3ducmV2LnhtbFBLAQIUABQA&#10;AAAIAIdO4kCcVELmLAIAAPkEAAAOAAAAAAAAAAEAIAAAACQBAABkcnMvZTJvRG9jLnhtbFBLBQYA&#10;AAAABgAGAFkBAADC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727" name="Freeform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7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5" o:gfxdata="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h2zObTAAAACgEAAA8AAAAAAAAAAQAgAAAAIgAAAGRycy9kb3ducmV2LnhtbFBLAQIUABQA&#10;AAAIAIdO4kC3Ysj4LgIAAPkEAAAOAAAAAAAAAAEAIAAAACI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86995</wp:posOffset>
                </wp:positionV>
                <wp:extent cx="6350" cy="6350"/>
                <wp:effectExtent l="0" t="0" r="0" b="0"/>
                <wp:wrapNone/>
                <wp:docPr id="728" name="Freeform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8" o:spid="_x0000_s1026" o:spt="100" style="position:absolute;left:0pt;margin-left:510.55pt;margin-top:6.85pt;height:0.5pt;width:0.5pt;mso-position-horizontal-relative:page;z-index:251659264;mso-width-relative:page;mso-height-relative:page;" fillcolor="#000000" filled="t" stroked="f" coordsize="6096,6096" o:gfxdata="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b3PxfWAAAACwEAAA8AAAAAAAAAAQAgAAAAIgAAAGRycy9kb3ducmV2LnhtbFBLAQIUABQA&#10;AAAIAIdO4kDdfbfu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116205</wp:posOffset>
                </wp:positionV>
                <wp:extent cx="6350" cy="6350"/>
                <wp:effectExtent l="0" t="0" r="0" b="0"/>
                <wp:wrapNone/>
                <wp:docPr id="729" name="Freeform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29" o:spid="_x0000_s1026" o:spt="100" style="position:absolute;left:0pt;margin-left:510.55pt;margin-top:9.15pt;height:0.5pt;width:0.5pt;mso-position-horizontal-relative:page;z-index:251659264;mso-width-relative:page;mso-height-relative:page;" fillcolor="#000000" filled="t" stroked="f" coordsize="6096,6096" o:gfxdata="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dQ3NzWAAAACwEAAA8AAAAAAAAAAQAgAAAAIgAAAGRycy9kb3ducmV2LnhtbFBLAQIUABQA&#10;AAAIAIdO4kB7P8ec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146685</wp:posOffset>
                </wp:positionV>
                <wp:extent cx="6350" cy="6350"/>
                <wp:effectExtent l="0" t="0" r="0" b="0"/>
                <wp:wrapNone/>
                <wp:docPr id="730" name="Freeform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0" o:spid="_x0000_s1026" o:spt="100" style="position:absolute;left:0pt;margin-left:510.55pt;margin-top:11.55pt;height:0.5pt;width:0.5pt;mso-position-horizontal-relative:page;z-index:251659264;mso-width-relative:page;mso-height-relative:page;" fillcolor="#000000" filled="t" stroked="f" coordsize="6096,6095" o:gfxdata="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capk1QAAAAsBAAAPAAAAAAAAAAEAIAAAACIAAABkcnMvZG93bnJldi54bWxQSwECFAAU&#10;AAAACACHTuJAG98vQy0CAAD5BAAADgAAAAAAAAABACAAAAAk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731" name="Freeform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1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6" o:gfxdata="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f4sR30wAAAAgBAAAPAAAAAAAAAAEAIAAAACIAAABkcnMvZG93bnJldi54bWxQSwECFAAUAAAA&#10;CACHTuJAVlBghiwCAAD5BAAADgAAAAAAAAABACAAAAAi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29210</wp:posOffset>
                </wp:positionV>
                <wp:extent cx="6350" cy="6350"/>
                <wp:effectExtent l="0" t="0" r="0" b="0"/>
                <wp:wrapNone/>
                <wp:docPr id="732" name="Freeform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2" o:spid="_x0000_s1026" o:spt="100" style="position:absolute;left:0pt;margin-left:510.55pt;margin-top:2.3pt;height:0.5pt;width:0.5pt;mso-position-horizontal-relative:page;z-index:251659264;mso-width-relative:page;mso-height-relative:page;" fillcolor="#000000" filled="t" stroked="f" coordsize="6096,6097" o:gfxdata="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IleidUAAAAJAQAADwAAAAAAAAABACAAAAAiAAAAZHJzL2Rvd25yZXYueG1sUEsBAhQA&#10;FAAAAAgAh07iQNouNcsuAgAA+QQAAA4AAAAAAAAAAQAgAAAAJA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58420</wp:posOffset>
                </wp:positionV>
                <wp:extent cx="6350" cy="6350"/>
                <wp:effectExtent l="0" t="0" r="0" b="0"/>
                <wp:wrapNone/>
                <wp:docPr id="733" name="Freeform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3" o:spid="_x0000_s1026" o:spt="100" style="position:absolute;left:0pt;margin-left:510.55pt;margin-top:4.6pt;height:0.5pt;width:0.5pt;mso-position-horizontal-relative:page;z-index:251659264;mso-width-relative:page;mso-height-relative:page;" fillcolor="#000000" filled="t" stroked="f" coordsize="6096,6095" o:gfxdata="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xz/sf1AAAAAoBAAAPAAAAAAAAAAEAIAAAACIAAABkcnMvZG93bnJldi54bWxQSwECFAAU&#10;AAAACACHTuJA8Ri/1S4CAAD5BAAADgAAAAAAAAABACAAAAAj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86995</wp:posOffset>
                </wp:positionV>
                <wp:extent cx="6350" cy="6350"/>
                <wp:effectExtent l="0" t="0" r="0" b="0"/>
                <wp:wrapNone/>
                <wp:docPr id="734" name="Freeform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4" o:spid="_x0000_s1026" o:spt="100" style="position:absolute;left:0pt;margin-left:510.55pt;margin-top:6.85pt;height:0.5pt;width:0.5pt;mso-position-horizontal-relative:page;z-index:251659264;mso-width-relative:page;mso-height-relative:page;" fillcolor="#000000" filled="t" stroked="f" coordsize="6096,6096" o:gfxdata="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m9z8X1gAAAAsBAAAPAAAAAAAAAAEAIAAAACIAAABkcnMvZG93bnJldi54bWxQSwECFAAU&#10;AAAACACHTuJAKR6g5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116205</wp:posOffset>
                </wp:positionV>
                <wp:extent cx="6350" cy="6350"/>
                <wp:effectExtent l="0" t="0" r="0" b="0"/>
                <wp:wrapNone/>
                <wp:docPr id="735" name="Freeform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5" o:spid="_x0000_s1026" o:spt="100" style="position:absolute;left:0pt;margin-left:510.55pt;margin-top:9.15pt;height:0.5pt;width:0.5pt;mso-position-horizontal-relative:page;z-index:251659264;mso-width-relative:page;mso-height-relative:page;" fillcolor="#000000" filled="t" stroked="f" coordsize="6096,6096" o:gfxdata="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UNzc1gAAAAsBAAAPAAAAAAAAAAEAIAAAACIAAABkcnMvZG93bnJldi54bWxQSwECFAAU&#10;AAAACACHTuJAj1zQl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146685</wp:posOffset>
                </wp:positionV>
                <wp:extent cx="6350" cy="6350"/>
                <wp:effectExtent l="0" t="0" r="0" b="0"/>
                <wp:wrapNone/>
                <wp:docPr id="736" name="Freeform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6" o:spid="_x0000_s1026" o:spt="100" style="position:absolute;left:0pt;margin-left:510.55pt;margin-top:11.55pt;height:0.5pt;width:0.5pt;mso-position-horizontal-relative:page;z-index:251659264;mso-width-relative:page;mso-height-relative:page;" fillcolor="#000000" filled="t" stroked="f" coordsize="6096,6097" o:gfxdata="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L/CqtYAAAALAQAADwAAAAAAAAABACAAAAAiAAAAZHJzL2Rvd25yZXYueG1sUEsBAhQA&#10;FAAAAAgAh07iQAMihdktAgAA+QQAAA4AAAAAAAAAAQAgAAAAJQ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635</wp:posOffset>
                </wp:positionV>
                <wp:extent cx="6350" cy="6350"/>
                <wp:effectExtent l="0" t="0" r="0" b="0"/>
                <wp:wrapNone/>
                <wp:docPr id="737" name="Freeform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7" o:spid="_x0000_s1026" o:spt="100" style="position:absolute;left:0pt;margin-left:510.55pt;margin-top:0.05pt;height:0.5pt;width:0.5pt;mso-position-horizontal-relative:page;z-index:251659264;mso-width-relative:page;mso-height-relative:page;" fillcolor="#000000" filled="t" stroked="f" coordsize="6096,6095" o:gfxdata="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FrlI0QAAAAgBAAAPAAAAAAAAAAEAIAAAACIAAABkcnMvZG93bnJldi54bWxQSwECFAAUAAAA&#10;CACHTuJAKBQPxy4CAAD5BAAADgAAAAAAAAABACAAAAAgAQAAZHJzL2Uyb0RvYy54bWxQSwUGAAAA&#10;AAYABgBZAQAAwA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29210</wp:posOffset>
                </wp:positionV>
                <wp:extent cx="6350" cy="6350"/>
                <wp:effectExtent l="0" t="0" r="0" b="0"/>
                <wp:wrapNone/>
                <wp:docPr id="738" name="Freeform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8" o:spid="_x0000_s1026" o:spt="100" style="position:absolute;left:0pt;margin-left:510.55pt;margin-top:2.3pt;height:0.5pt;width:0.5pt;mso-position-horizontal-relative:page;z-index:251659264;mso-width-relative:page;mso-height-relative:page;" fillcolor="#000000" filled="t" stroked="f" coordsize="6096,6095" o:gfxdata="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1UkV1AAAAAkBAAAPAAAAAAAAAAEAIAAAACIAAABkcnMvZG93bnJldi54bWxQSwECFAAU&#10;AAAACACHTuJAqcZPZi4CAAD5BAAADgAAAAAAAAABACAAAAAj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58420</wp:posOffset>
                </wp:positionV>
                <wp:extent cx="6350" cy="6350"/>
                <wp:effectExtent l="0" t="0" r="0" b="0"/>
                <wp:wrapNone/>
                <wp:docPr id="739" name="Freeform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39" o:spid="_x0000_s1026" o:spt="100" style="position:absolute;left:0pt;margin-left:510.55pt;margin-top:4.6pt;height:0.5pt;width:0.5pt;mso-position-horizontal-relative:page;z-index:251659264;mso-width-relative:page;mso-height-relative:page;" fillcolor="#000000" filled="t" stroked="f" coordsize="6096,6096" o:gfxdata="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JMlnPVAAAACgEAAA8AAAAAAAAAAQAgAAAAIgAAAGRycy9kb3ducmV2LnhtbFBLAQIUABQA&#10;AAAIAIdO4kDkSQCj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740" name="Freeform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0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C1TREsrAgAA+QQAAA4AAABkcnMvZTJvRG9jLnhtbK1Uy47b&#10;MAy8F+g/CLo3doIi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lNLzWAAAACwEAAA8AAAAAAAAAAQAgAAAAIgAAAGRycy9kb3ducmV2LnhtbFBLAQIUABQA&#10;AAAIAIdO4kAtU0RL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116840</wp:posOffset>
                </wp:positionV>
                <wp:extent cx="6350" cy="6350"/>
                <wp:effectExtent l="0" t="0" r="0" b="0"/>
                <wp:wrapNone/>
                <wp:docPr id="741" name="Freeform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1" o:spid="_x0000_s1026" o:spt="100" style="position:absolute;left:0pt;margin-left:510.55pt;margin-top:9.2pt;height:0.5pt;width:0.5pt;mso-position-horizontal-relative:page;z-index:251659264;mso-width-relative:page;mso-height-relative:page;" fillcolor="#000000" filled="t" stroked="f" coordsize="6096,6095" o:gfxdata="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t/eUNUAAAALAQAADwAAAAAAAAABACAAAAAiAAAAZHJzL2Rvd25yZXYueG1sUEsBAhQA&#10;FAAAAAgAh07iQGDcC44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147320</wp:posOffset>
                </wp:positionV>
                <wp:extent cx="6350" cy="6350"/>
                <wp:effectExtent l="0" t="0" r="0" b="0"/>
                <wp:wrapNone/>
                <wp:docPr id="742" name="Freeform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2" o:spid="_x0000_s1026" o:spt="100" style="position:absolute;left:0pt;margin-left:510.55pt;margin-top:11.6pt;height:0.5pt;width:0.5pt;mso-position-horizontal-relative:page;z-index:251659264;mso-width-relative:page;mso-height-relative:page;" fillcolor="#000000" filled="t" stroked="f" coordsize="6096,6095" o:gfxdata="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cidndUAAAALAQAADwAAAAAAAAABACAAAAAiAAAAZHJzL2Rvd25yZXYueG1sUEsBAhQA&#10;FAAAAAgAh07iQIobmxguAgAA+QQAAA4AAAAAAAAAAQAgAAAAJA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635</wp:posOffset>
                </wp:positionV>
                <wp:extent cx="6350" cy="6350"/>
                <wp:effectExtent l="0" t="0" r="0" b="0"/>
                <wp:wrapNone/>
                <wp:docPr id="743" name="Freeform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3" o:spid="_x0000_s1026" o:spt="100" style="position:absolute;left:0pt;margin-left:510.55pt;margin-top:0.05pt;height:0.5pt;width:0.5pt;mso-position-horizontal-relative:page;z-index:251659264;mso-width-relative:page;mso-height-relative:page;" fillcolor="#000000" filled="t" stroked="f" coordsize="6096,6095" o:gfxdata="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FrlI0QAAAAgBAAAPAAAAAAAAAAEAIAAAACIAAABkcnMvZG93bnJldi54bWxQSwECFAAUAAAA&#10;CACHTuJALFnrai4CAAD5BAAADgAAAAAAAAABACAAAAAgAQAAZHJzL2Uyb0RvYy54bWxQSwUGAAAA&#10;AAYABgBZAQAAwA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29845</wp:posOffset>
                </wp:positionV>
                <wp:extent cx="6350" cy="6350"/>
                <wp:effectExtent l="0" t="0" r="0" b="0"/>
                <wp:wrapNone/>
                <wp:docPr id="744" name="Freeform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4" o:spid="_x0000_s1026" o:spt="100" style="position:absolute;left:0pt;margin-left:510.55pt;margin-top:2.35pt;height:0.5pt;width:0.5pt;mso-position-horizontal-relative:page;z-index:251659264;mso-width-relative:page;mso-height-relative:page;" fillcolor="#000000" filled="t" stroked="f" coordsize="6096,6096" o:gfxdata="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P8081gAAAAkBAAAPAAAAAAAAAAEAIAAAACIAAABkcnMvZG93bnJldi54bWxQSwECFAAU&#10;AAAACACHTuJA9F/0W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58420</wp:posOffset>
                </wp:positionV>
                <wp:extent cx="6350" cy="6350"/>
                <wp:effectExtent l="0" t="0" r="0" b="0"/>
                <wp:wrapNone/>
                <wp:docPr id="745" name="Freeform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5" o:spid="_x0000_s1026" o:spt="100" style="position:absolute;left:0pt;margin-left:510.55pt;margin-top:4.6pt;height:0.5pt;width:0.5pt;mso-position-horizontal-relative:page;z-index:251659264;mso-width-relative:page;mso-height-relative:page;" fillcolor="#000000" filled="t" stroked="f" coordsize="6096,6096" o:gfxdata="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JMlnPVAAAACgEAAA8AAAAAAAAAAQAgAAAAIgAAAGRycy9kb3ducmV2LnhtbFBLAQIUABQA&#10;AAAIAIdO4kBSHYQr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746" name="Freeform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6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lNLzWAAAACwEAAA8AAAAAAAAAAQAgAAAAIgAAAGRycy9kb3ducmV2LnhtbFBLAQIUABQA&#10;AAAIAIdO4kC42hS9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9389110</wp:posOffset>
                </wp:positionV>
                <wp:extent cx="6350" cy="6350"/>
                <wp:effectExtent l="0" t="0" r="0" b="0"/>
                <wp:wrapNone/>
                <wp:docPr id="747" name="Freeform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7" o:spid="_x0000_s1026" o:spt="100" style="position:absolute;left:0pt;margin-left:510.55pt;margin-top:739.3pt;height:0.5pt;width:0.5pt;mso-position-horizontal-relative:page;mso-position-vertical-relative:page;z-index:251659264;mso-width-relative:page;mso-height-relative:page;" fillcolor="#000000" filled="t" stroked="f" coordsize="6096,6096" o:gfxdata="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o1wqr2QAAAA8BAAAPAAAAAAAAAAEAIAAAACIAAABkcnMvZG93bnJldi54bWxQSwEC&#10;FAAUAAAACACHTuJAHphkzywCAAD5BAAADgAAAAAAAAABACAAAAAoAQAAZHJzL2Uyb0RvYy54bWxQ&#10;SwUGAAAAAAYABgBZAQAAxg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48" name="Freeform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8" o:spid="_x0000_s1026" o:spt="100" style="position:absolute;left:0pt;margin-left:84.35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szbOh2AAAAA0BAAAPAAAAAAAAAAEAIAAAACIAAABkcnMvZG93bnJldi54bWxQSwEC&#10;FAAUAAAACACHTuJA+fPhtS0CAAD5BAAADgAAAAAAAAABACAAAAAnAQAAZHJzL2Uyb0RvYy54bWxQ&#10;SwUGAAAAAAYABgBZAQAAxg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49" name="Freeform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49" o:spid="_x0000_s1026" o:spt="100" style="position:absolute;left:0pt;margin-left:84.35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M2zodgAAAANAQAADwAAAAAAAAABACAAAAAiAAAAZHJzL2Rvd25yZXYueG1sUEsB&#10;AhQAFAAAAAgAh07iQF+xkccuAgAA+QQAAA4AAAAAAAAAAQAgAAAAJwEAAGRycy9lMm9Eb2MueG1s&#10;UEsFBgAAAAAGAAYAWQEAAMc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2425065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50" name="Freeform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50" o:spid="_x0000_s1026" o:spt="100" style="position:absolute;left:0pt;margin-left:190.95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zxcAXXAAAADQEAAA8AAAAAAAAAAQAgAAAAIgAAAGRycy9kb3ducmV2LnhtbFBLAQIU&#10;ABQAAAAIAIdO4kDUnEav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3776980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51" name="Freeform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51" o:spid="_x0000_s1026" o:spt="100" style="position:absolute;left:0pt;margin-left:297.4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9jHDI9gAAAANAQAADwAAAAAAAAABACAAAAAiAAAAZHJzL2Rvd25yZXYueG1sUEsB&#10;AhQAFAAAAAgAh07iQHLeNt0uAgAA+QQAAA4AAAAAAAAAAQAgAAAAJwEAAGRycy9lMm9Eb2MueG1s&#10;UEsFBgAAAAAGAAYAWQEAAMc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5130165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52" name="Freeform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" h="6097">
                              <a:moveTo>
                                <a:pt x="0" y="6097"/>
                              </a:moveTo>
                              <a:lnTo>
                                <a:pt x="6097" y="6097"/>
                              </a:lnTo>
                              <a:lnTo>
                                <a:pt x="6097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52" o:spid="_x0000_s1026" o:spt="100" style="position:absolute;left:0pt;margin-left:403.95pt;margin-top:755.45pt;height:0.5pt;width:0.5pt;mso-position-horizontal-relative:page;mso-position-vertical-relative:page;z-index:251659264;mso-width-relative:page;mso-height-relative:page;" fillcolor="#000000" filled="t" stroked="f" coordsize="6097,6097" o:gfxdata="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o1t+H1gAAAA0BAAAPAAAAAAAAAAEAIAAAACIAAABkcnMvZG93bnJldi54bWxQSwECFAAU&#10;AAAACACHTuJAT2QOoywCAAD5BAAADgAAAAAAAAABACAAAAAlAQAAZHJzL2Uyb0RvYy54bWxQSwUG&#10;AAAAAAYABgBZAQAAwwUAAAAA&#10;" path="m0,6097l6097,6097,6097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53" name="Freeform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53" o:spid="_x0000_s1026" o:spt="100" style="position:absolute;left:0pt;margin-left:510.55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blGMPZAAAADwEAAA8AAAAAAAAAAQAgAAAAIgAAAGRycy9kb3ducmV2LnhtbFBL&#10;AQIUABQAAAAIAIdO4kA+W9Y5LgIAAPkEAAAOAAAAAAAAAAEAIAAAACgBAABkcnMvZTJvRG9jLnht&#10;bFBLBQYAAAAABgAGAFkBAADI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9594215</wp:posOffset>
                </wp:positionV>
                <wp:extent cx="6350" cy="6350"/>
                <wp:effectExtent l="0" t="0" r="0" b="0"/>
                <wp:wrapNone/>
                <wp:docPr id="754" name="Freeform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54" o:spid="_x0000_s1026" o:spt="100" style="position:absolute;left:0pt;margin-left:510.55pt;margin-top:755.4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blGMPZAAAADwEAAA8AAAAAAAAAAQAgAAAAIgAAAGRycy9kb3ducmV2LnhtbFBL&#10;AQIUABQAAAAIAIdO4kANkPa9LgIAAPkEAAAOAAAAAAAAAAEAIAAAACgBAABkcnMvZTJvRG9jLnht&#10;bFBLBQYAAAAABgAGAFkBAADI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94CEA4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780" name="Freeform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0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lHFkbXAAAADQEAAA8AAAAAAAAAAQAgAAAAIgAAAGRycy9kb3ducmV2LnhtbFBLAQIUABQA&#10;AAAIAIdO4kDoOxORKgIAAPkEAAAOAAAAAAAAAAEAIAAAACY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781" name="Freeform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1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6" o:gfxdata="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JRxZG1wAAAA0BAAAPAAAAAAAAAAEAIAAAACIAAABkcnMvZG93bnJldi54bWxQSwECFAAU&#10;AAAACACHTuJATnlj4y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28575</wp:posOffset>
                </wp:positionV>
                <wp:extent cx="6350" cy="6350"/>
                <wp:effectExtent l="0" t="0" r="0" b="0"/>
                <wp:wrapNone/>
                <wp:docPr id="782" name="Freeform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2" o:spid="_x0000_s1026" o:spt="100" style="position:absolute;left:0pt;margin-left:510.55pt;margin-top:2.25pt;height:0.5pt;width:0.5pt;mso-position-horizontal-relative:page;z-index:251659264;mso-width-relative:page;mso-height-relative:page;" fillcolor="#000000" filled="t" stroked="f" coordsize="6096,6096" o:gfxdata="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eW6bnWAAAACQEAAA8AAAAAAAAAAQAgAAAAIgAAAGRycy9kb3ducmV2LnhtbFBLAQIUABQA&#10;AAAIAIdO4kCkvvN1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57785</wp:posOffset>
                </wp:positionV>
                <wp:extent cx="6350" cy="6350"/>
                <wp:effectExtent l="0" t="0" r="0" b="0"/>
                <wp:wrapNone/>
                <wp:docPr id="783" name="Freeform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3" o:spid="_x0000_s1026" o:spt="100" style="position:absolute;left:0pt;margin-left:510.55pt;margin-top:4.55pt;height:0.5pt;width:0.5pt;mso-position-horizontal-relative:page;z-index:251659264;mso-width-relative:page;mso-height-relative:page;" fillcolor="#000000" filled="t" stroked="f" coordsize="6096,6096" o:gfxdata="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/WhitQAAAAKAQAADwAAAAAAAAABACAAAAAiAAAAZHJzL2Rvd25yZXYueG1sUEsBAhQAFAAA&#10;AAgAh07iQAL8gwcsAgAA+QQAAA4AAAAAAAAAAQAgAAAAIw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86360</wp:posOffset>
                </wp:positionV>
                <wp:extent cx="6350" cy="6350"/>
                <wp:effectExtent l="0" t="0" r="0" b="0"/>
                <wp:wrapNone/>
                <wp:docPr id="784" name="Freeform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4" o:spid="_x0000_s1026" o:spt="100" style="position:absolute;left:0pt;margin-left:510.55pt;margin-top:6.8pt;height:0.5pt;width:0.5pt;mso-position-horizontal-relative:page;z-index:251659264;mso-width-relative:page;mso-height-relative:page;" fillcolor="#000000" filled="t" stroked="f" coordsize="6096,6096" o:gfxdata="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YC1A1gAAAAsBAAAPAAAAAAAAAAEAIAAAACIAAABkcnMvZG93bnJldi54bWxQSwECFAAU&#10;AAAACACHTuJAMTejgy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116840</wp:posOffset>
                </wp:positionV>
                <wp:extent cx="6350" cy="6350"/>
                <wp:effectExtent l="0" t="0" r="0" b="0"/>
                <wp:wrapNone/>
                <wp:docPr id="785" name="Freeform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5" o:spid="_x0000_s1026" o:spt="100" style="position:absolute;left:0pt;margin-left:510.55pt;margin-top:9.2pt;height:0.5pt;width:0.5pt;mso-position-horizontal-relative:page;z-index:251659264;mso-width-relative:page;mso-height-relative:page;" fillcolor="#000000" filled="t" stroked="f" coordsize="6096,6096" o:gfxdata="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7LQotcAAAALAQAADwAAAAAAAAABACAAAAAiAAAAZHJzL2Rvd25yZXYueG1sUEsBAhQA&#10;FAAAAAgAh07iQJd10/EsAgAA+QQAAA4AAAAAAAAAAQAgAAAAJgEAAGRycy9lMm9Eb2MueG1sUEsF&#10;BgAAAAAGAAYAWQEAAMQ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B74EAA8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146050</wp:posOffset>
                </wp:positionV>
                <wp:extent cx="6350" cy="6350"/>
                <wp:effectExtent l="0" t="0" r="0" b="0"/>
                <wp:wrapNone/>
                <wp:docPr id="786" name="Freeform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6" o:spid="_x0000_s1026" o:spt="100" style="position:absolute;left:0pt;margin-left:510.55pt;margin-top:11.5pt;height:0.5pt;width:0.5pt;mso-position-horizontal-relative:page;z-index:251659264;mso-width-relative:page;mso-height-relative:page;" fillcolor="#000000" filled="t" stroked="f" coordsize="6096,6096" o:gfxdata="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qLtsHWAAAACwEAAA8AAAAAAAAAAQAgAAAAIgAAAGRycy9kb3ducmV2LnhtbFBLAQIUABQA&#10;AAAIAIdO4kB9skNn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87" name="Freeform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7" o:spid="_x0000_s1026" o:spt="100" style="position:absolute;left:0pt;margin-left:84.35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UdAQ1AAAAAcBAAAPAAAAAAAAAAEAIAAAACIAAABkcnMvZG93bnJldi54bWxQSwECFAAUAAAA&#10;CACHTuJA2/AzFS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88" name="Freeform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8" o:spid="_x0000_s1026" o:spt="100" style="position:absolute;left:0pt;margin-left:84.35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UdAQ1AAAAAcBAAAPAAAAAAAAAAEAIAAAACIAAABkcnMvZG93bnJldi54bWxQSwECFAAUAAAA&#10;CACHTuJAWiJztCsCAAD5BAAADgAAAAAAAAABACAAAAAjAQAAZHJzL2Uyb0RvYy54bWxQSwUGAAAA&#10;AAYABgBZAQAAwA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2425065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89" name="Freeform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89" o:spid="_x0000_s1026" o:spt="100" style="position:absolute;left:0pt;margin-left:190.95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HSgDNUAAAAHAQAADwAAAAAAAAABACAAAAAiAAAAZHJzL2Rvd25yZXYueG1sUEsBAhQAFAAA&#10;AAgAh07iQPxgA8Y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90" name="Freeform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90" o:spid="_x0000_s1026" o:spt="100" style="position:absolute;left:0pt;margin-left:297.4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+BybtYAAAAHAQAADwAAAAAAAAABACAAAAAiAAAAZHJzL2Rvd25yZXYueG1sUEsBAhQAFAAA&#10;AAgAh07iQHdN1K4qAgAA+QQAAA4AAAAAAAAAAQAgAAAAJQ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5130165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91" name="Freeform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" h="6096">
                              <a:moveTo>
                                <a:pt x="0" y="6096"/>
                              </a:moveTo>
                              <a:lnTo>
                                <a:pt x="6097" y="6096"/>
                              </a:lnTo>
                              <a:lnTo>
                                <a:pt x="6097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91" o:spid="_x0000_s1026" o:spt="100" style="position:absolute;left:0pt;margin-left:403.95pt;margin-top:-0.5pt;height:0.5pt;width:0.5pt;mso-position-horizontal-relative:page;z-index:251659264;mso-width-relative:page;mso-height-relative:page;" fillcolor="#000000" filled="t" stroked="f" coordsize="6097,6096" o:gfxdata="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UG0AtYAAAAHAQAADwAAAAAAAAABACAAAAAiAAAAZHJzL2Rvd25yZXYueG1sUEsBAhQA&#10;FAAAAAgAh07iQAZyDDQtAgAA+QQAAA4AAAAAAAAAAQAgAAAAJQEAAGRycy9lMm9Eb2MueG1sUEsF&#10;BgAAAAAGAAYAWQEAAMQFAAAAAA==&#10;" path="m0,6096l6097,6096,6097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92" name="Freeform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92" o:spid="_x0000_s1026" o:spt="100" style="position:absolute;left:0pt;margin-left:510.55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SejetUAAAAJAQAADwAAAAAAAAABACAAAAAiAAAAZHJzL2Rvd25yZXYueG1sUEsBAhQAFAAA&#10;AAgAh07iQDvINEo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-6350</wp:posOffset>
                </wp:positionV>
                <wp:extent cx="6350" cy="6350"/>
                <wp:effectExtent l="0" t="0" r="0" b="0"/>
                <wp:wrapNone/>
                <wp:docPr id="793" name="Freeform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93" o:spid="_x0000_s1026" o:spt="100" style="position:absolute;left:0pt;margin-left:510.55pt;margin-top:-0.5pt;height:0.5pt;width:0.5pt;mso-position-horizontal-relative:page;z-index:251659264;mso-width-relative:page;mso-height-relative:page;" fillcolor="#000000" filled="t" stroked="f" coordsize="6096,6096" o:gfxdata="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Eno3rVAAAACQEAAA8AAAAAAAAAAQAgAAAAIgAAAGRycy9kb3ducmV2LnhtbFBLAQIUABQA&#10;AAAIAIdO4kCdikQ4LAIAAPkEAAAOAAAAAAAAAAEAIAAAACQ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752850" cy="462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FD8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895" name="Freeform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95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5" o:gfxdata="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QFBC9YAAAANAQAADwAAAAAAAAABACAAAAAiAAAAZHJzL2Rvd25yZXYueG1sUEsBAhQA&#10;FAAAAAgAh07iQFF1bjMtAgAA+QQAAA4AAAAAAAAAAQAgAAAAJQEAAGRycy9lMm9Eb2MueG1sUEsF&#10;BgAAAAAGAAYAWQEAAMQ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-175260</wp:posOffset>
                </wp:positionV>
                <wp:extent cx="6350" cy="6350"/>
                <wp:effectExtent l="0" t="0" r="0" b="0"/>
                <wp:wrapNone/>
                <wp:docPr id="896" name="Freeform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96" o:spid="_x0000_s1026" o:spt="100" style="position:absolute;left:0pt;margin-left:510.55pt;margin-top:-13.8pt;height:0.5pt;width:0.5pt;mso-position-horizontal-relative:page;z-index:251659264;mso-width-relative:page;mso-height-relative:page;" fillcolor="#000000" filled="t" stroked="f" coordsize="6096,6095" o:gfxdata="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hAUEL1gAAAA0BAAAPAAAAAAAAAAEAIAAAACIAAABkcnMvZG93bnJldi54bWxQSwECFAAU&#10;AAAACACHTuJAu7L+pSwCAAD5BAAADgAAAAAAAAABACAAAAAl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29845</wp:posOffset>
                </wp:positionV>
                <wp:extent cx="6350" cy="6350"/>
                <wp:effectExtent l="0" t="0" r="0" b="0"/>
                <wp:wrapNone/>
                <wp:docPr id="897" name="Freeform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97" o:spid="_x0000_s1026" o:spt="100" style="position:absolute;left:0pt;margin-left:510.55pt;margin-top:2.35pt;height:0.5pt;width:0.5pt;mso-position-horizontal-relative:page;z-index:251659264;mso-width-relative:page;mso-height-relative:page;" fillcolor="#000000" filled="t" stroked="f" coordsize="6096,6097" o:gfxdata="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d3My9YAAAAJAQAADwAAAAAAAAABACAAAAAiAAAAZHJzL2Rvd25yZXYueG1sUEsBAhQA&#10;FAAAAAgAh07iQJCEdLstAgAA+QQAAA4AAAAAAAAAAQAgAAAAJQ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2539CBF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58420</wp:posOffset>
                </wp:positionV>
                <wp:extent cx="6350" cy="6350"/>
                <wp:effectExtent l="0" t="0" r="0" b="0"/>
                <wp:wrapNone/>
                <wp:docPr id="898" name="Freeform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98" o:spid="_x0000_s1026" o:spt="100" style="position:absolute;left:0pt;margin-left:510.55pt;margin-top:4.6pt;height:0.5pt;width:0.5pt;mso-position-horizontal-relative:page;z-index:251659264;mso-width-relative:page;mso-height-relative:page;" fillcolor="#000000" filled="t" stroked="f" coordsize="6096,6096" o:gfxdata="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kyWc9UAAAAKAQAADwAAAAAAAAABACAAAAAiAAAAZHJzL2Rvd25yZXYueG1sUEsBAhQAFAAA&#10;AAgAh07iQHfv8cErAgAA+QQAAA4AAAAAAAAAAQAgAAAAJA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D215BE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899" name="Freeform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99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lNLzWAAAACwEAAA8AAAAAAAAAAQAgAAAAIgAAAGRycy9kb3ducmV2LnhtbFBLAQIUABQA&#10;AAAIAIdO4kDRrYGz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5364BF0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116205</wp:posOffset>
                </wp:positionV>
                <wp:extent cx="6350" cy="6350"/>
                <wp:effectExtent l="0" t="0" r="0" b="0"/>
                <wp:wrapNone/>
                <wp:docPr id="900" name="Freeform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0" o:spid="_x0000_s1026" o:spt="100" style="position:absolute;left:0pt;margin-left:510.55pt;margin-top:9.15pt;height:0.5pt;width:0.5pt;mso-position-horizontal-relative:page;z-index:251659264;mso-width-relative:page;mso-height-relative:page;" fillcolor="#000000" filled="t" stroked="f" coordsize="6096,6095" o:gfxdata="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o90i7VAAAACwEAAA8AAAAAAAAAAQAgAAAAIgAAAGRycy9kb3ducmV2LnhtbFBLAQIUABQA&#10;AAAIAIdO4kCrtqwpLAIAAPkEAAAOAAAAAAAAAAEAIAAAACQBAABkcnMvZTJvRG9jLnhtbFBLBQYA&#10;AAAABgAGAFkBAADC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7D2EFBD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145415</wp:posOffset>
                </wp:positionV>
                <wp:extent cx="6350" cy="6350"/>
                <wp:effectExtent l="0" t="0" r="0" b="0"/>
                <wp:wrapNone/>
                <wp:docPr id="901" name="Freeform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1" o:spid="_x0000_s1026" o:spt="100" style="position:absolute;left:0pt;margin-left:510.55pt;margin-top:11.45pt;height:0.5pt;width:0.5pt;mso-position-horizontal-relative:page;z-index:251659264;mso-width-relative:page;mso-height-relative:page;" fillcolor="#000000" filled="t" stroked="f" coordsize="6096,6096" o:gfxdata="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f3by/WAAAACwEAAA8AAAAAAAAAAQAgAAAAIgAAAGRycy9kb3ducmV2LnhtbFBLAQIUABQA&#10;AAAIAIdO4kDmOePs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6D9A0B68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-635</wp:posOffset>
                </wp:positionV>
                <wp:extent cx="6350" cy="6350"/>
                <wp:effectExtent l="0" t="0" r="0" b="0"/>
                <wp:wrapNone/>
                <wp:docPr id="902" name="Freeform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2" o:spid="_x0000_s1026" o:spt="100" style="position:absolute;left:0pt;margin-left:510.55pt;margin-top:-0.05pt;height:0.5pt;width:0.5pt;mso-position-horizontal-relative:page;z-index:251659264;mso-width-relative:page;mso-height-relative:page;" fillcolor="#000000" filled="t" stroked="f" coordsize="6096,6095" o:gfxdata="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P4gktMAAAAIAQAADwAAAAAAAAABACAAAAAiAAAAZHJzL2Rvd25yZXYueG1sUEsBAhQAFAAA&#10;AAgAh07iQOczTM0tAgAA+QQAAA4AAAAAAAAAAQAgAAAAIgEAAGRycy9lMm9Eb2MueG1sUEsFBgAA&#10;AAAGAAYAWQEAAMEFAAAAAA=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29845</wp:posOffset>
                </wp:positionV>
                <wp:extent cx="6350" cy="6350"/>
                <wp:effectExtent l="0" t="0" r="0" b="0"/>
                <wp:wrapNone/>
                <wp:docPr id="903" name="Freeform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3" o:spid="_x0000_s1026" o:spt="100" style="position:absolute;left:0pt;margin-left:510.55pt;margin-top:2.35pt;height:0.5pt;width:0.5pt;mso-position-horizontal-relative:page;z-index:251659264;mso-width-relative:page;mso-height-relative:page;" fillcolor="#000000" filled="t" stroked="f" coordsize="6096,6096" o:gfxdata="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P8081gAAAAkBAAAPAAAAAAAAAAEAIAAAACIAAABkcnMvZG93bnJldi54bWxQSwECFAAU&#10;AAAACACHTuJAqrwDCC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58420</wp:posOffset>
                </wp:positionV>
                <wp:extent cx="6350" cy="6350"/>
                <wp:effectExtent l="0" t="0" r="0" b="0"/>
                <wp:wrapNone/>
                <wp:docPr id="904" name="Freeform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4" o:spid="_x0000_s1026" o:spt="100" style="position:absolute;left:0pt;margin-left:510.55pt;margin-top:4.6pt;height:0.5pt;width:0.5pt;mso-position-horizontal-relative:page;z-index:251659264;mso-width-relative:page;mso-height-relative:page;" fillcolor="#000000" filled="t" stroked="f" coordsize="6096,6095" o:gfxdata="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xz/sf1AAAAAoBAAAPAAAAAAAAAAEAIAAAACIAAABkcnMvZG93bnJldi54bWxQSwECFAAU&#10;AAAACACHTuJAcrocOy4CAAD5BAAADgAAAAAAAAABACAAAAAj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905" name="Freeform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5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D81U/4sAgAA+QQAAA4AAABkcnMvZTJvRG9jLnhtbK1Uy47b&#10;MAy8F+g/CLo3dgI0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JpTS81gAAAAsBAAAPAAAAAAAAAAEAIAAAACIAAABkcnMvZG93bnJldi54bWxQSwECFAAU&#10;AAAACACHTuJAPzVT/i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116205</wp:posOffset>
                </wp:positionV>
                <wp:extent cx="6350" cy="6350"/>
                <wp:effectExtent l="0" t="0" r="0" b="0"/>
                <wp:wrapNone/>
                <wp:docPr id="906" name="Freeform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6" o:spid="_x0000_s1026" o:spt="100" style="position:absolute;left:0pt;margin-left:510.55pt;margin-top:9.15pt;height:0.5pt;width:0.5pt;mso-position-horizontal-relative:page;z-index:251659264;mso-width-relative:page;mso-height-relative:page;" fillcolor="#000000" filled="t" stroked="f" coordsize="6096,6097" o:gfxdata="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u87rg1gAAAAsBAAAPAAAAAAAAAAEAIAAAACIAAABkcnMvZG93bnJldi54bWxQSwECFAAU&#10;AAAACACHTuJAs0sGsywCAAD5BAAADgAAAAAAAAABACAAAAAlAQAAZHJzL2Uyb0RvYy54bWxQSwUG&#10;AAAAAAYABgBZAQAAww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145415</wp:posOffset>
                </wp:positionV>
                <wp:extent cx="6350" cy="6350"/>
                <wp:effectExtent l="0" t="0" r="0" b="0"/>
                <wp:wrapNone/>
                <wp:docPr id="907" name="Freeform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7" o:spid="_x0000_s1026" o:spt="100" style="position:absolute;left:0pt;margin-left:510.55pt;margin-top:11.45pt;height:0.5pt;width:0.5pt;mso-position-horizontal-relative:page;z-index:251659264;mso-width-relative:page;mso-height-relative:page;" fillcolor="#000000" filled="t" stroked="f" coordsize="6096,6097" o:gfxdata="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uVAkT1gAAAAsBAAAPAAAAAAAAAAEAIAAAACIAAABkcnMvZG93bnJldi54bWxQSwECFAAU&#10;AAAACACHTuJAFQl2wSwCAAD5BAAADgAAAAAAAAABACAAAAAlAQAAZHJzL2Uyb0RvYy54bWxQSwUG&#10;AAAAAAYABgBZAQAAww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8DFA87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sectPr>
          <w:type w:val="continuous"/>
          <w:pgSz w:w="11916" w:h="16848"/>
          <w:pgMar w:top="1440" w:right="1800" w:bottom="1440" w:left="1800" w:header="708" w:footer="708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908" name="Freeform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8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5" o:gfxdata="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9CKwrRAAAACAEAAA8AAAAAAAAAAQAgAAAAIgAAAGRycy9kb3ducmV2LnhtbFBLAQIUABQAAAAI&#10;AIdO4kAZr8wMLQIAAPkEAAAOAAAAAAAAAAEAIAAAACABAABkcnMvZTJvRG9jLnhtbFBLBQYAAAAA&#10;BgAGAFkBAAC/BQAAAAA=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29845</wp:posOffset>
                </wp:positionV>
                <wp:extent cx="6350" cy="6350"/>
                <wp:effectExtent l="0" t="0" r="0" b="0"/>
                <wp:wrapNone/>
                <wp:docPr id="909" name="Freeform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09" o:spid="_x0000_s1026" o:spt="100" style="position:absolute;left:0pt;margin-left:510.55pt;margin-top:2.35pt;height:0.5pt;width:0.5pt;mso-position-horizontal-relative:page;z-index:251659264;mso-width-relative:page;mso-height-relative:page;" fillcolor="#000000" filled="t" stroked="f" coordsize="6096,6097" o:gfxdata="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d3My9YAAAAJAQAADwAAAAAAAAABACAAAAAiAAAAZHJzL2Rvd25yZXYueG1sUEsBAhQA&#10;FAAAAAgAh07iQDKZRhItAgAA+QQAAA4AAAAAAAAAAQAgAAAAJQ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59055</wp:posOffset>
                </wp:positionV>
                <wp:extent cx="6350" cy="6350"/>
                <wp:effectExtent l="0" t="0" r="0" b="0"/>
                <wp:wrapNone/>
                <wp:docPr id="910" name="Freeform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0" o:spid="_x0000_s1026" o:spt="100" style="position:absolute;left:0pt;margin-left:510.55pt;margin-top:4.65pt;height:0.5pt;width:0.5pt;mso-position-horizontal-relative:page;z-index:251659264;mso-width-relative:page;mso-height-relative:page;" fillcolor="#000000" filled="t" stroked="f" coordsize="6096,6095" o:gfxdata="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2WOlI1QAAAAoBAAAPAAAAAAAAAAEAIAAAACIAAABkcnMvZG93bnJldi54bWxQSwECFAAU&#10;AAAACACHTuJANMBrFi0CAAD5BAAADgAAAAAAAAABACAAAAAkAQAAZHJzL2Uyb0RvYy54bWxQSwUG&#10;AAAAAAYABgBZAQAAww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911" name="Freeform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1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lNLzWAAAACwEAAA8AAAAAAAAAAQAgAAAAIgAAAGRycy9kb3ducmV2LnhtbFBLAQIUABQA&#10;AAAIAIdO4kB5TyTT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116840</wp:posOffset>
                </wp:positionV>
                <wp:extent cx="6350" cy="6350"/>
                <wp:effectExtent l="0" t="0" r="0" b="0"/>
                <wp:wrapNone/>
                <wp:docPr id="912" name="Freeform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2" o:spid="_x0000_s1026" o:spt="100" style="position:absolute;left:0pt;margin-left:510.55pt;margin-top:9.2pt;height:0.5pt;width:0.5pt;mso-position-horizontal-relative:page;z-index:251659264;mso-width-relative:page;mso-height-relative:page;" fillcolor="#000000" filled="t" stroked="f" coordsize="6096,6096" o:gfxdata="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zstCi1wAAAAsBAAAPAAAAAAAAAAEAIAAAACIAAABkcnMvZG93bnJldi54bWxQSwECFAAU&#10;AAAACACHTuJAk4i0RS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145415</wp:posOffset>
                </wp:positionV>
                <wp:extent cx="6350" cy="6350"/>
                <wp:effectExtent l="0" t="0" r="0" b="0"/>
                <wp:wrapNone/>
                <wp:docPr id="913" name="Freeform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3" o:spid="_x0000_s1026" o:spt="100" style="position:absolute;left:0pt;margin-left:510.55pt;margin-top:11.45pt;height:0.5pt;width:0.5pt;mso-position-horizontal-relative:page;z-index:251659264;mso-width-relative:page;mso-height-relative:page;" fillcolor="#000000" filled="t" stroked="f" coordsize="6096,6096" o:gfxdata="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xh+ZkzKwyW/BCUSgVkyYcK&#10;DR42GPjsn8I4AzQT3UsTTBqRCLuQqtebquoSmUTnunxYcyZxgSxEKO4b5Qnid+UIRJx/QMwFqSdL&#10;dJMlL3YyA5Y1FVRTQSNnWNBABT3mgnoR076UWTLZMGXRjUZaMe6sXhzFxHvysxzvAdrOAzOh13ym&#10;iGn0BHmLpEZD2tPyNOYwbMZJtn/EzLKbIKR2oLKoiSupe+OPcHOFwem+PvRaJ9YQ2uM3HdhZpLtB&#10;H7Ww0L4T2bvM3ow+xtMBr4C0TQIvV19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n928v1gAAAAsBAAAPAAAAAAAAAAEAIAAAACIAAABkcnMvZG93bnJldi54bWxQSwECFAAU&#10;AAAACACHTuJANcrENy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914" name="Freeform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4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5" o:gfxdata="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PQisK0QAAAAgBAAAPAAAAAAAAAAEAIAAAACIAAABkcnMvZG93bnJldi54bWxQSwECFAAUAAAA&#10;CACHTuJA7czbBC4CAAD5BAAADgAAAAAAAAABACAAAAAgAQAAZHJzL2Uyb0RvYy54bWxQSwUGAAAA&#10;AAYABgBZAQAAwAUAAAAA&#10;" path="m0,6095l6096,6095,6096,0,0,0,0,6095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29845</wp:posOffset>
                </wp:positionV>
                <wp:extent cx="6350" cy="6350"/>
                <wp:effectExtent l="0" t="0" r="0" b="0"/>
                <wp:wrapNone/>
                <wp:docPr id="915" name="Freeform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5" o:spid="_x0000_s1026" o:spt="100" style="position:absolute;left:0pt;margin-left:510.55pt;margin-top:2.35pt;height:0.5pt;width:0.5pt;mso-position-horizontal-relative:page;z-index:251659264;mso-width-relative:page;mso-height-relative:page;" fillcolor="#000000" filled="t" stroked="f" coordsize="6096,6096" o:gfxdata="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P8081gAAAAkBAAAPAAAAAAAAAAEAIAAAACIAAABkcnMvZG93bnJldi54bWxQSwECFAAU&#10;AAAACACHTuJAoEOUwSwCAAD5BAAADgAAAAAAAAABACAAAAAl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59055</wp:posOffset>
                </wp:positionV>
                <wp:extent cx="6350" cy="6350"/>
                <wp:effectExtent l="0" t="0" r="0" b="0"/>
                <wp:wrapNone/>
                <wp:docPr id="916" name="Freeform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6" o:spid="_x0000_s1026" o:spt="100" style="position:absolute;left:0pt;margin-left:510.55pt;margin-top:4.65pt;height:0.5pt;width:0.5pt;mso-position-horizontal-relative:page;z-index:251659264;mso-width-relative:page;mso-height-relative:page;" fillcolor="#000000" filled="t" stroked="f" coordsize="6096,6096" o:gfxdata="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duEJNYAAAAKAQAADwAAAAAAAAABACAAAAAiAAAAZHJzL2Rvd25yZXYueG1sUEsBAhQAFAAA&#10;AAgAh07iQEqEBFcqAgAA+QQAAA4AAAAAAAAAAQAgAAAAJQEAAGRycy9lMm9Eb2MueG1sUEsFBgAA&#10;AAAGAAYAWQEAAMEFAAAAAA=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87630</wp:posOffset>
                </wp:positionV>
                <wp:extent cx="6350" cy="6350"/>
                <wp:effectExtent l="0" t="0" r="0" b="0"/>
                <wp:wrapNone/>
                <wp:docPr id="917" name="Freeform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7" o:spid="_x0000_s1026" o:spt="100" style="position:absolute;left:0pt;margin-left:510.55pt;margin-top:6.9pt;height:0.5pt;width:0.5pt;mso-position-horizontal-relative:page;z-index:251659264;mso-width-relative:page;mso-height-relative:page;" fillcolor="#000000" filled="t" stroked="f" coordsize="6096,6096" o:gfxdata="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lNLzWAAAACwEAAA8AAAAAAAAAAQAgAAAAIgAAAGRycy9kb3ducmV2LnhtbFBLAQIUABQA&#10;AAAIAIdO4kDsxnQl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116840</wp:posOffset>
                </wp:positionV>
                <wp:extent cx="6350" cy="6350"/>
                <wp:effectExtent l="0" t="0" r="0" b="0"/>
                <wp:wrapNone/>
                <wp:docPr id="918" name="Freeform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8" o:spid="_x0000_s1026" o:spt="100" style="position:absolute;left:0pt;margin-left:510.55pt;margin-top:9.2pt;height:0.5pt;width:0.5pt;mso-position-horizontal-relative:page;z-index:251659264;mso-width-relative:page;mso-height-relative:page;" fillcolor="#000000" filled="t" stroked="f" coordsize="6096,6096" o:gfxdata="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zstCi1wAAAAsBAAAPAAAAAAAAAAEAIAAAACIAAABkcnMvZG93bnJldi54bWxQSwECFAAU&#10;AAAACACHTuJAbRQ0hCsCAAD5BAAADgAAAAAAAAABACAAAAAmAQAAZHJzL2Uyb0RvYy54bWxQSwUG&#10;AAAAAAYABgBZAQAAwwUAAAAA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146050</wp:posOffset>
                </wp:positionV>
                <wp:extent cx="6350" cy="6350"/>
                <wp:effectExtent l="0" t="0" r="0" b="0"/>
                <wp:wrapNone/>
                <wp:docPr id="919" name="Freeform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19" o:spid="_x0000_s1026" o:spt="100" style="position:absolute;left:0pt;margin-left:510.55pt;margin-top:11.5pt;height:0.5pt;width:0.5pt;mso-position-horizontal-relative:page;z-index:251659264;mso-width-relative:page;mso-height-relative:page;" fillcolor="#000000" filled="t" stroked="f" coordsize="6096,6096" o:gfxdata="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qLtsHWAAAACwEAAA8AAAAAAAAAAQAgAAAAIgAAAGRycy9kb3ducmV2LnhtbFBLAQIUABQA&#10;AAAIAIdO4kDLVkT2KwIAAPkEAAAOAAAAAAAAAAEAIAAAACUBAABkcnMvZTJvRG9jLnhtbFBLBQYA&#10;AAAABgAGAFkBAADCBQAAAAA=&#10;" path="m0,6096l6096,6096,6096,0,0,0,0,6096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ragraph">
                  <wp:posOffset>0</wp:posOffset>
                </wp:positionV>
                <wp:extent cx="6350" cy="6350"/>
                <wp:effectExtent l="0" t="0" r="0" b="0"/>
                <wp:wrapNone/>
                <wp:docPr id="920" name="Freeform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0" o:spid="_x0000_s1026" o:spt="100" style="position:absolute;left:0pt;margin-left:510.55pt;margin-top:0pt;height:0.5pt;width:0.5pt;mso-position-horizontal-relative:page;z-index:251659264;mso-width-relative:page;mso-height-relative:page;" fillcolor="#000000" filled="t" stroked="f" coordsize="6096,6097" o:gfxdata="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L53EU0wAAAAgBAAAPAAAAAAAAAAEAIAAAACIAAABkcnMvZG93bnJldi54bWxQSwECFAAUAAAA&#10;CACHTuJAGC/YOiwCAAD5BAAADgAAAAAAAAABACAAAAAiAQAAZHJzL2Uyb0RvYy54bWxQSwUGAAAA&#10;AAYABgBZAQAAwAUAAAAA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D591A40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1" name="Freeform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1" o:spid="_x0000_s1026" o:spt="100" style="position:absolute;left:0pt;margin-left:84.35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fWA3XXAAAADQEAAA8AAAAAAAAAAQAgAAAAIgAAAGRycy9kb3ducmV2LnhtbFBLAQIU&#10;ABQAAAAIAIdO4kC+bahI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1071245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2" name="Freeform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2" o:spid="_x0000_s1026" o:spt="100" style="position:absolute;left:0pt;margin-left:84.35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fWA3XXAAAADQEAAA8AAAAAAAAAAQAgAAAAIgAAAGRycy9kb3ducmV2LnhtbFBLAQIU&#10;ABQAAAAIAIdO4kBUqjje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2425065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3" name="Freeform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3" o:spid="_x0000_s1026" o:spt="100" style="position:absolute;left:0pt;margin-left:190.95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fqwNHZAAAADQEAAA8AAAAAAAAAAQAgAAAAIgAAAGRycy9kb3ducmV2LnhtbFBL&#10;AQIUABQAAAAIAIdO4kDy6EisLgIAAPkEAAAOAAAAAAAAAAEAIAAAACgBAABkcnMvZTJvRG9jLnht&#10;bFBLBQYAAAAABgAGAFkBAADI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3776980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4" name="Freeform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4" o:spid="_x0000_s1026" o:spt="100" style="position:absolute;left:0pt;margin-left:297.4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0qc/fZAAAADQEAAA8AAAAAAAAAAQAgAAAAIgAAAGRycy9kb3ducmV2LnhtbFBL&#10;AQIUABQAAAAIAIdO4kDBI2goLgIAAPkEAAAOAAAAAAAAAAEAIAAAACgBAABkcnMvZTJvRG9jLnht&#10;bFBLBQYAAAAABgAGAFkBAADI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5130165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5" name="Freeform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" h="6097">
                              <a:moveTo>
                                <a:pt x="0" y="6097"/>
                              </a:moveTo>
                              <a:lnTo>
                                <a:pt x="6097" y="6097"/>
                              </a:lnTo>
                              <a:lnTo>
                                <a:pt x="6097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5" o:spid="_x0000_s1026" o:spt="100" style="position:absolute;left:0pt;margin-left:403.95pt;margin-top:674.5pt;height:0.5pt;width:0.5pt;mso-position-horizontal-relative:page;mso-position-vertical-relative:page;z-index:251659264;mso-width-relative:page;mso-height-relative:page;" fillcolor="#000000" filled="t" stroked="f" coordsize="6097,6097" o:gfxdata="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PNb1PYAAAADQEAAA8AAAAAAAAAAQAgAAAAIgAAAGRycy9kb3ducmV2LnhtbFBLAQIU&#10;ABQAAAAIAIdO4kCwHLCyLAIAAPkEAAAOAAAAAAAAAAEAIAAAACcBAABkcnMvZTJvRG9jLnhtbFBL&#10;BQYAAAAABgAGAFkBAADFBQAAAAA=&#10;" path="m0,6097l6097,6097,6097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6" name="Freeform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6" o:spid="_x0000_s1026" o:spt="100" style="position:absolute;left:0pt;margin-left:510.55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ZqNFNcAAAAPAQAADwAAAAAAAAABACAAAAAiAAAAZHJzL2Rvd25yZXYueG1sUEsBAhQA&#10;FAAAAAgAh07iQI2miMwsAgAA+QQAAA4AAAAAAAAAAQAgAAAAJgEAAGRycy9lMm9Eb2MueG1sUEsF&#10;BgAAAAAGAAYAWQEAAMQFAAAAAA=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6483985</wp:posOffset>
                </wp:positionH>
                <wp:positionV relativeFrom="page">
                  <wp:posOffset>8566150</wp:posOffset>
                </wp:positionV>
                <wp:extent cx="6350" cy="6350"/>
                <wp:effectExtent l="0" t="0" r="0" b="0"/>
                <wp:wrapNone/>
                <wp:docPr id="927" name="Freeform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7">
                              <a:moveTo>
                                <a:pt x="0" y="6097"/>
                              </a:moveTo>
                              <a:lnTo>
                                <a:pt x="6096" y="6097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27" o:spid="_x0000_s1026" o:spt="100" style="position:absolute;left:0pt;margin-left:510.55pt;margin-top:674.5pt;height:0.5pt;width:0.5pt;mso-position-horizontal-relative:page;mso-position-vertical-relative:page;z-index:251659264;mso-width-relative:page;mso-height-relative:page;" fillcolor="#000000" filled="t" stroked="f" coordsize="6096,6097" o:gfxdata="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2ajRTXAAAADwEAAA8AAAAAAAAAAQAgAAAAIgAAAGRycy9kb3ducmV2LnhtbFBLAQIU&#10;ABQAAAAIAIdO4kAr5Pi+LQIAAPkEAAAOAAAAAAAAAAEAIAAAACYBAABkcnMvZTJvRG9jLnhtbFBL&#10;BQYAAAAABgAGAFkBAADFBQAAAAA=&#10;" path="m0,6097l6096,6097,6096,0,0,0,0,6097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sectPr>
      <w:type w:val="continuous"/>
      <w:pgSz w:w="11916" w:h="1684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xZjdkZDVlZDhiMjRmODQxYmU5NTRhMTZiMTA1MmQifQ=="/>
  </w:docVars>
  <w:rsids>
    <w:rsidRoot w:val="00000000"/>
    <w:rsid w:val="01DD3C7C"/>
    <w:rsid w:val="03086AA8"/>
    <w:rsid w:val="05571F68"/>
    <w:rsid w:val="063E7D16"/>
    <w:rsid w:val="08A423EC"/>
    <w:rsid w:val="0B1526A9"/>
    <w:rsid w:val="142167D7"/>
    <w:rsid w:val="196E2FB7"/>
    <w:rsid w:val="1E217021"/>
    <w:rsid w:val="239A2F31"/>
    <w:rsid w:val="26DF4DEB"/>
    <w:rsid w:val="28D93F20"/>
    <w:rsid w:val="2CCB724B"/>
    <w:rsid w:val="2CF2704D"/>
    <w:rsid w:val="2F364819"/>
    <w:rsid w:val="2F432193"/>
    <w:rsid w:val="2F8B5AEC"/>
    <w:rsid w:val="32747406"/>
    <w:rsid w:val="333A4A05"/>
    <w:rsid w:val="34B05DC8"/>
    <w:rsid w:val="35BA2CBE"/>
    <w:rsid w:val="35E437C4"/>
    <w:rsid w:val="36AE449E"/>
    <w:rsid w:val="3A831318"/>
    <w:rsid w:val="3E931C72"/>
    <w:rsid w:val="46F34628"/>
    <w:rsid w:val="48231979"/>
    <w:rsid w:val="492C1D6C"/>
    <w:rsid w:val="4D6D57DE"/>
    <w:rsid w:val="51356797"/>
    <w:rsid w:val="520C5EF4"/>
    <w:rsid w:val="52684AB6"/>
    <w:rsid w:val="56160FA9"/>
    <w:rsid w:val="573304D8"/>
    <w:rsid w:val="5A6C2FE9"/>
    <w:rsid w:val="5CAF0114"/>
    <w:rsid w:val="603518DC"/>
    <w:rsid w:val="62C84147"/>
    <w:rsid w:val="62CA07F9"/>
    <w:rsid w:val="66D460EA"/>
    <w:rsid w:val="6A8E58C1"/>
    <w:rsid w:val="6B2774F6"/>
    <w:rsid w:val="6D362885"/>
    <w:rsid w:val="6DE00F2C"/>
    <w:rsid w:val="6F8D5088"/>
    <w:rsid w:val="70E80665"/>
    <w:rsid w:val="7403684F"/>
    <w:rsid w:val="746850A2"/>
    <w:rsid w:val="755C56BF"/>
    <w:rsid w:val="75E93776"/>
    <w:rsid w:val="789936D7"/>
    <w:rsid w:val="7C9673DF"/>
    <w:rsid w:val="7F005B96"/>
    <w:rsid w:val="7F8C313F"/>
    <w:rsid w:val="7FAD4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60" w:beforeAutospacing="1" w:after="0" w:afterAutospacing="1" w:line="120" w:lineRule="auto"/>
      <w:jc w:val="left"/>
      <w:outlineLvl w:val="0"/>
    </w:pPr>
    <w:rPr>
      <w:rFonts w:hint="eastAsia" w:ascii="宋体" w:hAnsi="宋体" w:eastAsia="宋体" w:cs="宋体"/>
      <w:b/>
      <w:bCs/>
      <w:kern w:val="44"/>
      <w:sz w:val="28"/>
      <w:szCs w:val="48"/>
      <w:lang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table" w:styleId="6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28"/>
      <w:szCs w:val="48"/>
      <w:lang w:val="en-US" w:eastAsia="zh-CN" w:bidi="ar"/>
    </w:r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11</Pages>
  <Words>1116</Words>
  <Characters>3137</Characters>
  <TotalTime>885</TotalTime>
  <ScaleCrop>false</ScaleCrop>
  <LinksUpToDate>false</LinksUpToDate>
  <CharactersWithSpaces>3545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2023-09-11T06:52:00Z</dcterms:created>
  <dc:creator>administer</dc:creator>
  <cp:lastModifiedBy>WPS_1694761837</cp:lastModifiedBy>
  <dcterms:modified xsi:type="dcterms:W3CDTF">2025-09-30T01:19:26Z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7DA59DFE05A242D78E4A0989F0B0ADC0_12</vt:lpwstr>
  </property>
  <property fmtid="{D5CDD505-2E9C-101B-9397-08002B2CF9AE}" pid="4" name="KSOTemplateDocerSaveRecord">
    <vt:lpwstr>eyJoZGlkIjoiNTJkYWM4NDdiZjQ3NzQwY2IzMGFjYzI2NTM1M2Y2MTkiLCJ1c2VySWQiOiIxNTMzNTE1NTY0In0=</vt:lpwstr>
  </property>
</Properties>
</file>